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34649279"/>
        <w:docPartObj>
          <w:docPartGallery w:val="Cover Pages"/>
          <w:docPartUnique/>
        </w:docPartObj>
      </w:sdtPr>
      <w:sdtContent>
        <w:p w14:paraId="37391D0F" w14:textId="51615C0B" w:rsidR="00687357" w:rsidRDefault="00687357" w:rsidP="00687357">
          <w:pPr>
            <w:spacing w:before="0" w:after="0"/>
          </w:pPr>
        </w:p>
        <w:p w14:paraId="3FB24E62" w14:textId="60CA7117" w:rsidR="00687357" w:rsidRDefault="00687357" w:rsidP="00687357">
          <w:pPr>
            <w:spacing w:before="0" w:after="0"/>
            <w:rPr>
              <w:rFonts w:asciiTheme="majorHAnsi" w:eastAsiaTheme="majorEastAsia" w:hAnsiTheme="majorHAnsi" w:cstheme="majorBidi"/>
              <w:caps/>
              <w:color w:val="0072C6" w:themeColor="accent1"/>
              <w:spacing w:val="14"/>
              <w:sz w:val="64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479DA5A" wp14:editId="54A25E81">
                    <wp:simplePos x="0" y="0"/>
                    <wp:positionH relativeFrom="margin">
                      <wp:posOffset>424199</wp:posOffset>
                    </wp:positionH>
                    <wp:positionV relativeFrom="page">
                      <wp:posOffset>4312162</wp:posOffset>
                    </wp:positionV>
                    <wp:extent cx="4686300" cy="3393440"/>
                    <wp:effectExtent l="0" t="0" r="10160" b="0"/>
                    <wp:wrapSquare wrapText="bothSides"/>
                    <wp:docPr id="131" name="テキスト ボックス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3393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B3879A" w14:textId="6CA9232C" w:rsidR="00687357" w:rsidRDefault="00687357">
                                <w:pPr>
                                  <w:pStyle w:val="affb"/>
                                  <w:spacing w:before="40" w:after="560" w:line="216" w:lineRule="auto"/>
                                  <w:rPr>
                                    <w:color w:val="0072C6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072C6" w:themeColor="accent1"/>
                                      <w:sz w:val="72"/>
                                      <w:szCs w:val="72"/>
                                    </w:rPr>
                                    <w:alias w:val="タイトル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87357">
                                      <w:rPr>
                                        <w:rFonts w:hint="eastAsia"/>
                                        <w:color w:val="0072C6" w:themeColor="accent1"/>
                                        <w:sz w:val="72"/>
                                        <w:szCs w:val="72"/>
                                      </w:rPr>
                                      <w:t>小野めぐり珈琲バッグ</w:t>
                                    </w:r>
                                    <w:r w:rsidRPr="00687357">
                                      <w:rPr>
                                        <w:rFonts w:hint="eastAsia"/>
                                        <w:color w:val="0072C6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color w:val="0072C6" w:themeColor="accent1"/>
                                        <w:sz w:val="72"/>
                                        <w:szCs w:val="72"/>
                                      </w:rPr>
                                      <w:t xml:space="preserve">　</w:t>
                                    </w:r>
                                    <w:r w:rsidRPr="00687357">
                                      <w:rPr>
                                        <w:rFonts w:hint="eastAsia"/>
                                        <w:color w:val="0072C6" w:themeColor="accent1"/>
                                        <w:sz w:val="72"/>
                                        <w:szCs w:val="72"/>
                                      </w:rPr>
                                      <w:t>デジタルパスポート</w:t>
                                    </w:r>
                                    <w:r>
                                      <w:rPr>
                                        <w:rFonts w:hint="eastAsia"/>
                                        <w:color w:val="0072C6" w:themeColor="accent1"/>
                                        <w:sz w:val="72"/>
                                        <w:szCs w:val="72"/>
                                      </w:rPr>
                                      <w:t xml:space="preserve">　　　</w:t>
                                    </w:r>
                                    <w:r w:rsidRPr="00687357">
                                      <w:rPr>
                                        <w:rFonts w:hint="eastAsia"/>
                                        <w:color w:val="0072C6" w:themeColor="accent1"/>
                                        <w:sz w:val="72"/>
                                        <w:szCs w:val="72"/>
                                      </w:rPr>
                                      <w:t>システム仕様書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04F24" w:themeColor="accent5" w:themeShade="80"/>
                                    <w:sz w:val="28"/>
                                    <w:szCs w:val="28"/>
                                  </w:rPr>
                                  <w:alias w:val="サブタイトル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C6600E1" w14:textId="1364E508" w:rsidR="00687357" w:rsidRDefault="00687357">
                                    <w:pPr>
                                      <w:pStyle w:val="affb"/>
                                      <w:spacing w:before="40" w:after="40"/>
                                      <w:rPr>
                                        <w:caps/>
                                        <w:color w:val="004F2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687357">
                                      <w:rPr>
                                        <w:rFonts w:hint="eastAsia"/>
                                        <w:caps/>
                                        <w:color w:val="004F24" w:themeColor="accent5" w:themeShade="80"/>
                                        <w:sz w:val="28"/>
                                        <w:szCs w:val="28"/>
                                      </w:rPr>
                                      <w:t>システム仕様書</w:t>
                                    </w:r>
                                  </w:p>
                                </w:sdtContent>
                              </w:sdt>
                              <w:p w14:paraId="103C7ABA" w14:textId="5E97D635" w:rsidR="00687357" w:rsidRDefault="00687357">
                                <w:pPr>
                                  <w:pStyle w:val="affb"/>
                                  <w:spacing w:before="80" w:after="40"/>
                                  <w:rPr>
                                    <w:caps/>
                                    <w:color w:val="009E49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9E49" w:themeColor="accent5"/>
                                      <w:sz w:val="24"/>
                                      <w:szCs w:val="24"/>
                                    </w:rPr>
                                    <w:alias w:val="作成者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009E49" w:themeColor="accent5"/>
                                        <w:sz w:val="24"/>
                                        <w:szCs w:val="24"/>
                                      </w:rPr>
                                      <w:t>西　祐貴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79DA5A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31" o:spid="_x0000_s1026" type="#_x0000_t202" style="position:absolute;margin-left:33.4pt;margin-top:339.55pt;width:369pt;height:267.2pt;z-index:251660288;visibility:visible;mso-wrap-style:square;mso-width-percent:79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" filled="f" stroked="f" strokeweight=".5pt">
                    <v:textbox inset="0,0,0,0">
                      <w:txbxContent>
                        <w:p w14:paraId="62B3879A" w14:textId="6CA9232C" w:rsidR="00687357" w:rsidRDefault="00687357">
                          <w:pPr>
                            <w:pStyle w:val="affb"/>
                            <w:spacing w:before="40" w:after="560" w:line="216" w:lineRule="auto"/>
                            <w:rPr>
                              <w:color w:val="0072C6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072C6" w:themeColor="accent1"/>
                                <w:sz w:val="72"/>
                                <w:szCs w:val="72"/>
                              </w:rPr>
                              <w:alias w:val="タイトル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87357">
                                <w:rPr>
                                  <w:rFonts w:hint="eastAsia"/>
                                  <w:color w:val="0072C6" w:themeColor="accent1"/>
                                  <w:sz w:val="72"/>
                                  <w:szCs w:val="72"/>
                                </w:rPr>
                                <w:t>小野めぐり珈琲バッグ</w:t>
                              </w:r>
                              <w:r w:rsidRPr="00687357">
                                <w:rPr>
                                  <w:rFonts w:hint="eastAsia"/>
                                  <w:color w:val="0072C6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72C6" w:themeColor="accent1"/>
                                  <w:sz w:val="72"/>
                                  <w:szCs w:val="72"/>
                                </w:rPr>
                                <w:t xml:space="preserve">　</w:t>
                              </w:r>
                              <w:r w:rsidRPr="00687357">
                                <w:rPr>
                                  <w:rFonts w:hint="eastAsia"/>
                                  <w:color w:val="0072C6" w:themeColor="accent1"/>
                                  <w:sz w:val="72"/>
                                  <w:szCs w:val="72"/>
                                </w:rPr>
                                <w:t>デジタルパスポート</w:t>
                              </w:r>
                              <w:r>
                                <w:rPr>
                                  <w:rFonts w:hint="eastAsia"/>
                                  <w:color w:val="0072C6" w:themeColor="accent1"/>
                                  <w:sz w:val="72"/>
                                  <w:szCs w:val="72"/>
                                </w:rPr>
                                <w:t xml:space="preserve">　　　</w:t>
                              </w:r>
                              <w:r w:rsidRPr="00687357">
                                <w:rPr>
                                  <w:rFonts w:hint="eastAsia"/>
                                  <w:color w:val="0072C6" w:themeColor="accent1"/>
                                  <w:sz w:val="72"/>
                                  <w:szCs w:val="72"/>
                                </w:rPr>
                                <w:t>システム仕様書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04F24" w:themeColor="accent5" w:themeShade="80"/>
                              <w:sz w:val="28"/>
                              <w:szCs w:val="28"/>
                            </w:rPr>
                            <w:alias w:val="サブタイトル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C6600E1" w14:textId="1364E508" w:rsidR="00687357" w:rsidRDefault="00687357">
                              <w:pPr>
                                <w:pStyle w:val="affb"/>
                                <w:spacing w:before="40" w:after="40"/>
                                <w:rPr>
                                  <w:caps/>
                                  <w:color w:val="004F24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687357">
                                <w:rPr>
                                  <w:rFonts w:hint="eastAsia"/>
                                  <w:caps/>
                                  <w:color w:val="004F24" w:themeColor="accent5" w:themeShade="80"/>
                                  <w:sz w:val="28"/>
                                  <w:szCs w:val="28"/>
                                </w:rPr>
                                <w:t>システム仕様書</w:t>
                              </w:r>
                            </w:p>
                          </w:sdtContent>
                        </w:sdt>
                        <w:p w14:paraId="103C7ABA" w14:textId="5E97D635" w:rsidR="00687357" w:rsidRDefault="00687357">
                          <w:pPr>
                            <w:pStyle w:val="affb"/>
                            <w:spacing w:before="80" w:after="40"/>
                            <w:rPr>
                              <w:caps/>
                              <w:color w:val="009E49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009E49" w:themeColor="accent5"/>
                                <w:sz w:val="24"/>
                                <w:szCs w:val="24"/>
                              </w:rPr>
                              <w:alias w:val="作成者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009E49" w:themeColor="accent5"/>
                                  <w:sz w:val="24"/>
                                  <w:szCs w:val="24"/>
                                </w:rPr>
                                <w:t>西　祐貴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AA91BC" wp14:editId="26D136B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四角形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2-01T00:00:00Z">
                                    <w:dateFormat w:val="yyyy"/>
                                    <w:lid w:val="ja-JP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C64F56C" w14:textId="0EAAA85E" w:rsidR="00687357" w:rsidRDefault="00914254">
                                    <w:pPr>
                                      <w:pStyle w:val="affb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AAA91BC" id="四角形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0072c6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2-01T00:00:00Z">
                              <w:dateFormat w:val="yyyy"/>
                              <w:lid w:val="ja-JP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C64F56C" w14:textId="0EAAA85E" w:rsidR="00687357" w:rsidRDefault="00914254">
                              <w:pPr>
                                <w:pStyle w:val="affb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ja-JP"/>
        </w:rPr>
        <w:id w:val="-147483402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color w:val="595959" w:themeColor="text1" w:themeTint="A6"/>
          <w:spacing w:val="0"/>
          <w:sz w:val="24"/>
          <w:szCs w:val="24"/>
        </w:rPr>
      </w:sdtEndPr>
      <w:sdtContent>
        <w:p w14:paraId="449EA24A" w14:textId="5FFBA593" w:rsidR="00687357" w:rsidRDefault="00687357" w:rsidP="00687357">
          <w:pPr>
            <w:pStyle w:val="af3"/>
            <w:spacing w:before="0" w:line="240" w:lineRule="atLeast"/>
          </w:pPr>
          <w:r>
            <w:rPr>
              <w:lang w:val="ja-JP"/>
            </w:rPr>
            <w:t>目次</w:t>
          </w:r>
        </w:p>
        <w:p w14:paraId="2C6732B9" w14:textId="719FCAE3" w:rsidR="00687357" w:rsidRDefault="00687357" w:rsidP="00687357">
          <w:pPr>
            <w:pStyle w:val="11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92359" w:history="1">
            <w:r w:rsidRPr="00F14C1D">
              <w:rPr>
                <w:rStyle w:val="affd"/>
                <w:noProof/>
              </w:rPr>
              <w:t>1.</w:t>
            </w:r>
            <w:r w:rsidRPr="00F14C1D">
              <w:rPr>
                <w:rStyle w:val="affd"/>
                <w:noProof/>
              </w:rPr>
              <w:t>システム概要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1B555" w14:textId="5EAC2134" w:rsidR="00687357" w:rsidRDefault="00687357" w:rsidP="00687357">
          <w:pPr>
            <w:pStyle w:val="11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0" w:history="1">
            <w:r w:rsidRPr="00F14C1D">
              <w:rPr>
                <w:rStyle w:val="affd"/>
                <w:noProof/>
              </w:rPr>
              <w:t xml:space="preserve">2. </w:t>
            </w:r>
            <w:r w:rsidRPr="00F14C1D">
              <w:rPr>
                <w:rStyle w:val="affd"/>
                <w:noProof/>
              </w:rPr>
              <w:t>画面・機能仕様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345A" w14:textId="58FC700E" w:rsidR="00687357" w:rsidRDefault="00687357" w:rsidP="00687357">
          <w:pPr>
            <w:pStyle w:val="2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1" w:history="1">
            <w:r w:rsidRPr="00F14C1D">
              <w:rPr>
                <w:rStyle w:val="affd"/>
                <w:noProof/>
              </w:rPr>
              <w:t xml:space="preserve">2.1 </w:t>
            </w:r>
            <w:r w:rsidRPr="00F14C1D">
              <w:rPr>
                <w:rStyle w:val="affd"/>
                <w:noProof/>
              </w:rPr>
              <w:t>ユーザー向けアプリ</w:t>
            </w:r>
            <w:r w:rsidRPr="00F14C1D">
              <w:rPr>
                <w:rStyle w:val="affd"/>
                <w:noProof/>
              </w:rPr>
              <w:t xml:space="preserve"> (index.html)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33C8E" w14:textId="7B64369F" w:rsidR="00687357" w:rsidRDefault="00687357" w:rsidP="00687357">
          <w:pPr>
            <w:pStyle w:val="3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2" w:history="1">
            <w:r w:rsidRPr="00F14C1D">
              <w:rPr>
                <w:rStyle w:val="affd"/>
                <w:rFonts w:ascii="ＭＳ 明朝" w:eastAsia="ＭＳ 明朝" w:hAnsi="ＭＳ 明朝" w:cs="ＭＳ 明朝"/>
                <w:noProof/>
              </w:rPr>
              <w:t>①</w:t>
            </w:r>
            <w:r w:rsidRPr="00F14C1D">
              <w:rPr>
                <w:rStyle w:val="affd"/>
                <w:noProof/>
              </w:rPr>
              <w:t xml:space="preserve"> </w:t>
            </w:r>
            <w:r w:rsidRPr="00F14C1D">
              <w:rPr>
                <w:rStyle w:val="affd"/>
                <w:noProof/>
              </w:rPr>
              <w:t>未認証モード（初期画面）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07F4" w14:textId="69FAC4FE" w:rsidR="00687357" w:rsidRDefault="00687357" w:rsidP="00687357">
          <w:pPr>
            <w:pStyle w:val="3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3" w:history="1">
            <w:r w:rsidRPr="00F14C1D">
              <w:rPr>
                <w:rStyle w:val="affd"/>
                <w:rFonts w:ascii="ＭＳ 明朝" w:eastAsia="ＭＳ 明朝" w:hAnsi="ＭＳ 明朝" w:cs="ＭＳ 明朝"/>
                <w:noProof/>
              </w:rPr>
              <w:t>②</w:t>
            </w:r>
            <w:r w:rsidRPr="00F14C1D">
              <w:rPr>
                <w:rStyle w:val="affd"/>
                <w:noProof/>
              </w:rPr>
              <w:t xml:space="preserve"> </w:t>
            </w:r>
            <w:r w:rsidRPr="00F14C1D">
              <w:rPr>
                <w:rStyle w:val="affd"/>
                <w:noProof/>
              </w:rPr>
              <w:t>認証処理・有効期限自動判定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8D27D" w14:textId="150F492E" w:rsidR="00687357" w:rsidRDefault="00687357" w:rsidP="00687357">
          <w:pPr>
            <w:pStyle w:val="3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4" w:history="1">
            <w:r w:rsidRPr="00F14C1D">
              <w:rPr>
                <w:rStyle w:val="affd"/>
                <w:rFonts w:ascii="ＭＳ 明朝" w:eastAsia="ＭＳ 明朝" w:hAnsi="ＭＳ 明朝" w:cs="ＭＳ 明朝"/>
                <w:noProof/>
              </w:rPr>
              <w:t>③</w:t>
            </w:r>
            <w:r w:rsidRPr="00F14C1D">
              <w:rPr>
                <w:rStyle w:val="affd"/>
                <w:noProof/>
              </w:rPr>
              <w:t xml:space="preserve"> </w:t>
            </w:r>
            <w:r w:rsidRPr="00F14C1D">
              <w:rPr>
                <w:rStyle w:val="affd"/>
                <w:noProof/>
              </w:rPr>
              <w:t>認証完了モード（メイン画面）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DDC0" w14:textId="7CD8332C" w:rsidR="00687357" w:rsidRDefault="00687357" w:rsidP="00687357">
          <w:pPr>
            <w:pStyle w:val="3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5" w:history="1">
            <w:r w:rsidRPr="00F14C1D">
              <w:rPr>
                <w:rStyle w:val="affd"/>
                <w:rFonts w:ascii="ＭＳ 明朝" w:eastAsia="ＭＳ 明朝" w:hAnsi="ＭＳ 明朝" w:cs="ＭＳ 明朝" w:hint="eastAsia"/>
                <w:noProof/>
              </w:rPr>
              <w:t>④</w:t>
            </w:r>
            <w:r w:rsidRPr="00F14C1D">
              <w:rPr>
                <w:rStyle w:val="affd"/>
                <w:noProof/>
              </w:rPr>
              <w:t>特典消し込み機能</w:t>
            </w:r>
            <w:r w:rsidRPr="00F14C1D">
              <w:rPr>
                <w:rStyle w:val="affd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EE82" w14:textId="37A6EE6D" w:rsidR="00687357" w:rsidRDefault="00687357" w:rsidP="00687357">
          <w:pPr>
            <w:pStyle w:val="2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6" w:history="1">
            <w:r w:rsidRPr="00F14C1D">
              <w:rPr>
                <w:rStyle w:val="affd"/>
                <w:noProof/>
              </w:rPr>
              <w:t xml:space="preserve">2.2 </w:t>
            </w:r>
            <w:r w:rsidRPr="00F14C1D">
              <w:rPr>
                <w:rStyle w:val="affd"/>
                <w:noProof/>
              </w:rPr>
              <w:t>管理者画面</w:t>
            </w:r>
            <w:r w:rsidRPr="00F14C1D">
              <w:rPr>
                <w:rStyle w:val="affd"/>
                <w:noProof/>
              </w:rPr>
              <w:t xml:space="preserve"> (admin.html)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D050" w14:textId="065EBDC7" w:rsidR="00687357" w:rsidRDefault="00687357" w:rsidP="00687357">
          <w:pPr>
            <w:pStyle w:val="3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7" w:history="1">
            <w:r w:rsidRPr="00F14C1D">
              <w:rPr>
                <w:rStyle w:val="affd"/>
                <w:rFonts w:ascii="ＭＳ 明朝" w:eastAsia="ＭＳ 明朝" w:hAnsi="ＭＳ 明朝" w:cs="ＭＳ 明朝"/>
                <w:noProof/>
              </w:rPr>
              <w:t>①</w:t>
            </w:r>
            <w:r w:rsidRPr="00F14C1D">
              <w:rPr>
                <w:rStyle w:val="affd"/>
                <w:noProof/>
              </w:rPr>
              <w:t xml:space="preserve"> </w:t>
            </w:r>
            <w:r w:rsidRPr="00F14C1D">
              <w:rPr>
                <w:rStyle w:val="affd"/>
                <w:noProof/>
              </w:rPr>
              <w:t>管理者認証画面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053CC" w14:textId="00B2356E" w:rsidR="00687357" w:rsidRDefault="00687357" w:rsidP="00687357">
          <w:pPr>
            <w:pStyle w:val="3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8" w:history="1">
            <w:r w:rsidRPr="00F14C1D">
              <w:rPr>
                <w:rStyle w:val="affd"/>
                <w:rFonts w:ascii="ＭＳ 明朝" w:eastAsia="ＭＳ 明朝" w:hAnsi="ＭＳ 明朝" w:cs="ＭＳ 明朝"/>
                <w:noProof/>
              </w:rPr>
              <w:t>②</w:t>
            </w:r>
            <w:r w:rsidRPr="00F14C1D">
              <w:rPr>
                <w:rStyle w:val="affd"/>
                <w:noProof/>
              </w:rPr>
              <w:t xml:space="preserve"> </w:t>
            </w:r>
            <w:r w:rsidRPr="00F14C1D">
              <w:rPr>
                <w:rStyle w:val="affd"/>
                <w:noProof/>
              </w:rPr>
              <w:t>ダッシュボード・集計アナリティクス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7E92" w14:textId="4B7F9D0C" w:rsidR="00687357" w:rsidRDefault="00687357" w:rsidP="00687357">
          <w:pPr>
            <w:pStyle w:val="3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69" w:history="1">
            <w:r w:rsidRPr="00F14C1D">
              <w:rPr>
                <w:rStyle w:val="affd"/>
                <w:rFonts w:ascii="ＭＳ 明朝" w:eastAsia="ＭＳ 明朝" w:hAnsi="ＭＳ 明朝" w:cs="ＭＳ 明朝"/>
                <w:noProof/>
              </w:rPr>
              <w:t>③</w:t>
            </w:r>
            <w:r w:rsidRPr="00F14C1D">
              <w:rPr>
                <w:rStyle w:val="affd"/>
                <w:noProof/>
              </w:rPr>
              <w:t xml:space="preserve"> </w:t>
            </w:r>
            <w:r w:rsidRPr="00F14C1D">
              <w:rPr>
                <w:rStyle w:val="affd"/>
                <w:noProof/>
              </w:rPr>
              <w:t>参加店舗管理機能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6921" w14:textId="19064570" w:rsidR="00687357" w:rsidRDefault="00687357" w:rsidP="00687357">
          <w:pPr>
            <w:pStyle w:val="3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70" w:history="1">
            <w:r w:rsidRPr="00F14C1D">
              <w:rPr>
                <w:rStyle w:val="affd"/>
                <w:rFonts w:ascii="ＭＳ 明朝" w:eastAsia="ＭＳ 明朝" w:hAnsi="ＭＳ 明朝" w:cs="ＭＳ 明朝"/>
                <w:noProof/>
              </w:rPr>
              <w:t>④</w:t>
            </w:r>
            <w:r w:rsidRPr="00F14C1D">
              <w:rPr>
                <w:rStyle w:val="affd"/>
                <w:noProof/>
              </w:rPr>
              <w:t xml:space="preserve"> </w:t>
            </w:r>
            <w:r w:rsidRPr="00F14C1D">
              <w:rPr>
                <w:rStyle w:val="affd"/>
                <w:noProof/>
              </w:rPr>
              <w:t>シリアルコード（</w:t>
            </w:r>
            <w:r w:rsidRPr="00F14C1D">
              <w:rPr>
                <w:rStyle w:val="affd"/>
                <w:noProof/>
              </w:rPr>
              <w:t>QR</w:t>
            </w:r>
            <w:r w:rsidRPr="00F14C1D">
              <w:rPr>
                <w:rStyle w:val="affd"/>
                <w:noProof/>
              </w:rPr>
              <w:t>コード）管理機能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D269" w14:textId="39265358" w:rsidR="00687357" w:rsidRDefault="00687357" w:rsidP="00687357">
          <w:pPr>
            <w:pStyle w:val="11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71" w:history="1">
            <w:r w:rsidRPr="00F14C1D">
              <w:rPr>
                <w:rStyle w:val="affd"/>
                <w:b/>
                <w:bCs/>
                <w:noProof/>
              </w:rPr>
              <w:t xml:space="preserve">3. </w:t>
            </w:r>
            <w:r w:rsidRPr="00F14C1D">
              <w:rPr>
                <w:rStyle w:val="affd"/>
                <w:b/>
                <w:bCs/>
                <w:noProof/>
              </w:rPr>
              <w:t>データベース（</w:t>
            </w:r>
            <w:r w:rsidRPr="00F14C1D">
              <w:rPr>
                <w:rStyle w:val="affd"/>
                <w:b/>
                <w:bCs/>
                <w:noProof/>
              </w:rPr>
              <w:t>Firestore</w:t>
            </w:r>
            <w:r w:rsidRPr="00F14C1D">
              <w:rPr>
                <w:rStyle w:val="affd"/>
                <w:b/>
                <w:bCs/>
                <w:noProof/>
              </w:rPr>
              <w:t>）構成仕様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8BB32" w14:textId="5DF1ADC5" w:rsidR="00687357" w:rsidRDefault="00687357" w:rsidP="00687357">
          <w:pPr>
            <w:pStyle w:val="2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72" w:history="1">
            <w:r w:rsidRPr="00F14C1D">
              <w:rPr>
                <w:rStyle w:val="affd"/>
                <w:noProof/>
              </w:rPr>
              <w:t xml:space="preserve">3.1 stores </w:t>
            </w:r>
            <w:r w:rsidRPr="00F14C1D">
              <w:rPr>
                <w:rStyle w:val="affd"/>
                <w:noProof/>
              </w:rPr>
              <w:t>コレクション（店舗情報）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37B7" w14:textId="3AFFFA5F" w:rsidR="00687357" w:rsidRDefault="00687357" w:rsidP="00687357">
          <w:pPr>
            <w:pStyle w:val="25"/>
            <w:tabs>
              <w:tab w:val="right" w:leader="dot" w:pos="9881"/>
            </w:tabs>
            <w:spacing w:before="0" w:after="0" w:line="240" w:lineRule="atLeast"/>
            <w:rPr>
              <w:noProof/>
              <w:color w:val="auto"/>
              <w:kern w:val="2"/>
              <w:sz w:val="22"/>
              <w14:ligatures w14:val="standardContextual"/>
            </w:rPr>
          </w:pPr>
          <w:hyperlink w:anchor="_Toc243692373" w:history="1">
            <w:r w:rsidRPr="00F14C1D">
              <w:rPr>
                <w:rStyle w:val="affd"/>
                <w:noProof/>
              </w:rPr>
              <w:t xml:space="preserve">3.2 codes </w:t>
            </w:r>
            <w:r w:rsidRPr="00F14C1D">
              <w:rPr>
                <w:rStyle w:val="affd"/>
                <w:noProof/>
              </w:rPr>
              <w:t>コレクション（シリアルコード・パスポート情報）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4CEEC" w14:textId="6A505D6A" w:rsidR="00687357" w:rsidRDefault="00687357" w:rsidP="00687357">
          <w:pPr>
            <w:spacing w:before="0" w:after="0" w:line="240" w:lineRule="atLeast"/>
          </w:pPr>
          <w:r>
            <w:rPr>
              <w:b/>
              <w:bCs/>
              <w:lang w:val="ja-JP"/>
            </w:rPr>
            <w:fldChar w:fldCharType="end"/>
          </w:r>
        </w:p>
      </w:sdtContent>
    </w:sdt>
    <w:p w14:paraId="128F434D" w14:textId="1B5731B7" w:rsidR="00687357" w:rsidRDefault="00687357" w:rsidP="00687357">
      <w:pPr>
        <w:spacing w:before="0" w:after="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64"/>
          <w:szCs w:val="32"/>
        </w:rPr>
      </w:pPr>
      <w:r>
        <w:br w:type="page"/>
      </w:r>
    </w:p>
    <w:p w14:paraId="75813082" w14:textId="63D1332D" w:rsidR="00687357" w:rsidRPr="00687357" w:rsidRDefault="00687357" w:rsidP="00687357">
      <w:pPr>
        <w:pStyle w:val="1"/>
        <w:spacing w:before="0" w:after="0"/>
      </w:pPr>
      <w:bookmarkStart w:id="0" w:name="_Toc243692359"/>
      <w:r>
        <w:rPr>
          <w:rFonts w:hint="eastAsia"/>
        </w:rPr>
        <w:lastRenderedPageBreak/>
        <w:t>1.</w:t>
      </w:r>
      <w:r w:rsidRPr="00687357">
        <w:t>システム概要</w:t>
      </w:r>
      <w:bookmarkEnd w:id="0"/>
    </w:p>
    <w:p w14:paraId="782EEC1A" w14:textId="77777777" w:rsidR="00687357" w:rsidRDefault="00687357" w:rsidP="00687357">
      <w:pPr>
        <w:spacing w:before="0" w:after="0"/>
      </w:pPr>
      <w:r w:rsidRPr="00687357">
        <w:t>本システムは、「小野めぐり珈琲バッグ」の購入者がスマートフォンで</w:t>
      </w:r>
      <w:r w:rsidRPr="00687357">
        <w:t>QR</w:t>
      </w:r>
      <w:r w:rsidRPr="00687357">
        <w:t>コードを読み取ることで、小野市内の参加店舗で特典が受けられる</w:t>
      </w:r>
      <w:r w:rsidRPr="00687357">
        <w:rPr>
          <w:b/>
          <w:bCs/>
        </w:rPr>
        <w:t>Web</w:t>
      </w:r>
      <w:r w:rsidRPr="00687357">
        <w:rPr>
          <w:b/>
          <w:bCs/>
        </w:rPr>
        <w:t>ベースのデジタルパスポート（スタンプラリー）システム</w:t>
      </w:r>
      <w:r w:rsidRPr="00687357">
        <w:t>です。</w:t>
      </w:r>
    </w:p>
    <w:p w14:paraId="3940872E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04E3AC0D" w14:textId="77777777" w:rsidR="00914254" w:rsidRDefault="00687357" w:rsidP="00687357">
      <w:pPr>
        <w:spacing w:before="0" w:after="0"/>
      </w:pPr>
      <w:r w:rsidRPr="00687357">
        <w:rPr>
          <w:b/>
          <w:bCs/>
        </w:rPr>
        <w:t>ユーザー側画面</w:t>
      </w:r>
      <w:r w:rsidRPr="00687357">
        <w:rPr>
          <w:b/>
          <w:bCs/>
        </w:rPr>
        <w:t xml:space="preserve"> (index.html)</w:t>
      </w:r>
      <w:r w:rsidRPr="00687357">
        <w:t xml:space="preserve">: </w:t>
      </w:r>
    </w:p>
    <w:p w14:paraId="62671C64" w14:textId="77777777" w:rsidR="00914254" w:rsidRDefault="00687357" w:rsidP="00914254">
      <w:pPr>
        <w:pStyle w:val="affe"/>
        <w:numPr>
          <w:ilvl w:val="0"/>
          <w:numId w:val="31"/>
        </w:numPr>
        <w:spacing w:before="0" w:after="0"/>
        <w:ind w:leftChars="0"/>
      </w:pPr>
      <w:r w:rsidRPr="00687357">
        <w:t>QR</w:t>
      </w:r>
      <w:r w:rsidRPr="00687357">
        <w:t>スキャン認証</w:t>
      </w:r>
    </w:p>
    <w:p w14:paraId="32AB3F8B" w14:textId="77777777" w:rsidR="00914254" w:rsidRDefault="00687357" w:rsidP="00914254">
      <w:pPr>
        <w:pStyle w:val="affe"/>
        <w:numPr>
          <w:ilvl w:val="0"/>
          <w:numId w:val="31"/>
        </w:numPr>
        <w:spacing w:before="0" w:after="0"/>
        <w:ind w:leftChars="0"/>
      </w:pPr>
      <w:r w:rsidRPr="00687357">
        <w:t>設置店</w:t>
      </w:r>
      <w:r w:rsidRPr="00687357">
        <w:t>/</w:t>
      </w:r>
      <w:r w:rsidRPr="00687357">
        <w:t>全参加店舗の参照</w:t>
      </w:r>
    </w:p>
    <w:p w14:paraId="343F29CB" w14:textId="77777777" w:rsidR="00914254" w:rsidRDefault="00687357" w:rsidP="00914254">
      <w:pPr>
        <w:pStyle w:val="affe"/>
        <w:numPr>
          <w:ilvl w:val="0"/>
          <w:numId w:val="31"/>
        </w:numPr>
        <w:spacing w:before="0" w:after="0"/>
        <w:ind w:leftChars="0"/>
      </w:pPr>
      <w:r w:rsidRPr="00687357">
        <w:t>お気に入り管理</w:t>
      </w:r>
    </w:p>
    <w:p w14:paraId="3DE201B5" w14:textId="77777777" w:rsidR="00914254" w:rsidRDefault="00687357" w:rsidP="00914254">
      <w:pPr>
        <w:pStyle w:val="affe"/>
        <w:numPr>
          <w:ilvl w:val="0"/>
          <w:numId w:val="31"/>
        </w:numPr>
        <w:spacing w:before="0" w:after="0"/>
        <w:ind w:leftChars="0"/>
      </w:pPr>
      <w:r w:rsidRPr="00687357">
        <w:t>PIN</w:t>
      </w:r>
      <w:r w:rsidRPr="00687357">
        <w:t>コードによる特典消し込み</w:t>
      </w:r>
    </w:p>
    <w:p w14:paraId="3B248B78" w14:textId="23DBAF54" w:rsidR="00687357" w:rsidRDefault="00687357" w:rsidP="00914254">
      <w:pPr>
        <w:pStyle w:val="affe"/>
        <w:numPr>
          <w:ilvl w:val="0"/>
          <w:numId w:val="31"/>
        </w:numPr>
        <w:spacing w:before="0" w:after="0"/>
        <w:ind w:leftChars="0"/>
      </w:pPr>
      <w:r w:rsidRPr="00687357">
        <w:t>利用履歴確認。</w:t>
      </w:r>
    </w:p>
    <w:p w14:paraId="7E009721" w14:textId="77777777" w:rsidR="00914254" w:rsidRDefault="00914254" w:rsidP="00687357">
      <w:pPr>
        <w:spacing w:before="0" w:after="0"/>
        <w:rPr>
          <w:rFonts w:hint="eastAsia"/>
        </w:rPr>
      </w:pPr>
    </w:p>
    <w:p w14:paraId="30B44DF0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5F7D9108" w14:textId="77777777" w:rsidR="00914254" w:rsidRDefault="00687357" w:rsidP="00687357">
      <w:pPr>
        <w:spacing w:before="0" w:after="0"/>
      </w:pPr>
      <w:r w:rsidRPr="00687357">
        <w:rPr>
          <w:b/>
          <w:bCs/>
        </w:rPr>
        <w:t>管理者画面</w:t>
      </w:r>
      <w:r w:rsidRPr="00687357">
        <w:rPr>
          <w:b/>
          <w:bCs/>
        </w:rPr>
        <w:t xml:space="preserve"> (admin.html)</w:t>
      </w:r>
      <w:r w:rsidRPr="00687357">
        <w:t xml:space="preserve">: </w:t>
      </w:r>
    </w:p>
    <w:p w14:paraId="0FA37D8A" w14:textId="77777777" w:rsidR="00914254" w:rsidRDefault="00687357" w:rsidP="004008C4">
      <w:pPr>
        <w:pStyle w:val="affe"/>
        <w:numPr>
          <w:ilvl w:val="0"/>
          <w:numId w:val="32"/>
        </w:numPr>
        <w:spacing w:before="0" w:after="0"/>
        <w:ind w:leftChars="0"/>
      </w:pPr>
      <w:r w:rsidRPr="00687357">
        <w:t>参加店舗の登録・編集・削除、</w:t>
      </w:r>
    </w:p>
    <w:p w14:paraId="27FD3819" w14:textId="77777777" w:rsidR="00914254" w:rsidRDefault="00687357" w:rsidP="004008C4">
      <w:pPr>
        <w:pStyle w:val="affe"/>
        <w:numPr>
          <w:ilvl w:val="0"/>
          <w:numId w:val="32"/>
        </w:numPr>
        <w:spacing w:before="0" w:after="0"/>
        <w:ind w:leftChars="0"/>
      </w:pPr>
      <w:r w:rsidRPr="00687357">
        <w:t>シリアルコード（</w:t>
      </w:r>
      <w:r w:rsidRPr="00687357">
        <w:t>QR</w:t>
      </w:r>
      <w:r w:rsidRPr="00687357">
        <w:t>）の一括生成・印刷・個別消込履歴の管理・取り消し、</w:t>
      </w:r>
    </w:p>
    <w:p w14:paraId="69D52C12" w14:textId="0E13C870" w:rsidR="00914254" w:rsidRDefault="00687357" w:rsidP="004008C4">
      <w:pPr>
        <w:pStyle w:val="affe"/>
        <w:numPr>
          <w:ilvl w:val="0"/>
          <w:numId w:val="32"/>
        </w:numPr>
        <w:spacing w:before="0" w:after="0"/>
        <w:ind w:leftChars="0"/>
      </w:pPr>
      <w:r w:rsidRPr="00687357">
        <w:t>CSV</w:t>
      </w:r>
      <w:r w:rsidRPr="00687357">
        <w:t>データ出力、利用分析ダッシュボード。</w:t>
      </w:r>
    </w:p>
    <w:p w14:paraId="28617672" w14:textId="66C33500" w:rsidR="00687357" w:rsidRDefault="00687357" w:rsidP="004008C4">
      <w:pPr>
        <w:pStyle w:val="affe"/>
        <w:numPr>
          <w:ilvl w:val="0"/>
          <w:numId w:val="32"/>
        </w:numPr>
        <w:spacing w:before="0" w:after="0"/>
        <w:ind w:leftChars="0"/>
      </w:pPr>
      <w:r w:rsidRPr="00914254">
        <w:rPr>
          <w:b/>
          <w:bCs/>
        </w:rPr>
        <w:t>データベース</w:t>
      </w:r>
      <w:r w:rsidRPr="00687357">
        <w:t xml:space="preserve">: Firebase </w:t>
      </w:r>
      <w:proofErr w:type="spellStart"/>
      <w:r w:rsidRPr="00687357">
        <w:t>Firestore</w:t>
      </w:r>
      <w:proofErr w:type="spellEnd"/>
      <w:r w:rsidRPr="00687357">
        <w:t>（リアルタイムデータ同期）</w:t>
      </w:r>
    </w:p>
    <w:p w14:paraId="140A6C5A" w14:textId="6EEB64AD" w:rsidR="00687357" w:rsidRPr="00687357" w:rsidRDefault="00687357" w:rsidP="00687357">
      <w:pPr>
        <w:rPr>
          <w:rFonts w:hint="eastAsia"/>
        </w:rPr>
      </w:pPr>
      <w:r>
        <w:br w:type="page"/>
      </w:r>
    </w:p>
    <w:p w14:paraId="3E09C1B7" w14:textId="77777777" w:rsidR="00687357" w:rsidRPr="00687357" w:rsidRDefault="00687357" w:rsidP="00687357">
      <w:pPr>
        <w:pStyle w:val="1"/>
        <w:spacing w:before="0" w:after="0"/>
      </w:pPr>
      <w:bookmarkStart w:id="1" w:name="_Toc243692360"/>
      <w:r w:rsidRPr="00687357">
        <w:lastRenderedPageBreak/>
        <w:t xml:space="preserve">2. </w:t>
      </w:r>
      <w:r w:rsidRPr="00687357">
        <w:t>画面・機能仕様</w:t>
      </w:r>
      <w:bookmarkEnd w:id="1"/>
    </w:p>
    <w:p w14:paraId="069B52D7" w14:textId="0FC5C71E" w:rsidR="00687357" w:rsidRPr="00687357" w:rsidRDefault="00687357" w:rsidP="00687357">
      <w:pPr>
        <w:pStyle w:val="2"/>
        <w:spacing w:before="0" w:after="0"/>
        <w:rPr>
          <w:rFonts w:hint="eastAsia"/>
        </w:rPr>
      </w:pPr>
      <w:bookmarkStart w:id="2" w:name="_Toc243692361"/>
      <w:r w:rsidRPr="00687357">
        <w:t xml:space="preserve">2.1 </w:t>
      </w:r>
      <w:r w:rsidRPr="00687357">
        <w:t>ユーザー向けアプリ</w:t>
      </w:r>
      <w:r w:rsidRPr="00687357">
        <w:t xml:space="preserve"> (index.html)</w:t>
      </w:r>
      <w:bookmarkEnd w:id="2"/>
    </w:p>
    <w:p w14:paraId="5EA6EA47" w14:textId="44767EF5" w:rsidR="00687357" w:rsidRPr="00687357" w:rsidRDefault="00687357" w:rsidP="00687357">
      <w:pPr>
        <w:pStyle w:val="3"/>
        <w:spacing w:before="0" w:after="0"/>
        <w:rPr>
          <w:rFonts w:hint="eastAsia"/>
        </w:rPr>
      </w:pPr>
      <w:bookmarkStart w:id="3" w:name="_Toc243692362"/>
      <w:r w:rsidRPr="00687357">
        <w:rPr>
          <w:rFonts w:ascii="ＭＳ 明朝" w:eastAsia="ＭＳ 明朝" w:hAnsi="ＭＳ 明朝" w:cs="ＭＳ 明朝" w:hint="eastAsia"/>
        </w:rPr>
        <w:t>①</w:t>
      </w:r>
      <w:r w:rsidRPr="00687357">
        <w:t xml:space="preserve"> </w:t>
      </w:r>
      <w:r w:rsidRPr="00687357">
        <w:t>未認証モード（初期画面）</w:t>
      </w:r>
      <w:bookmarkEnd w:id="3"/>
    </w:p>
    <w:p w14:paraId="7163C6A4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コンセプト案内バナー</w:t>
      </w:r>
      <w:r w:rsidRPr="00687357">
        <w:t xml:space="preserve">: </w:t>
      </w:r>
      <w:r w:rsidRPr="00687357">
        <w:t>珈琲バッグの概要と利用ステップ（購入</w:t>
      </w:r>
      <w:r w:rsidRPr="00687357">
        <w:t xml:space="preserve"> </w:t>
      </w:r>
      <w:r w:rsidRPr="00687357">
        <w:rPr>
          <w:rFonts w:ascii="ＭＳ 明朝" w:eastAsia="ＭＳ 明朝" w:hAnsi="ＭＳ 明朝" w:cs="ＭＳ 明朝" w:hint="eastAsia"/>
        </w:rPr>
        <w:t>➔</w:t>
      </w:r>
      <w:r w:rsidRPr="00687357">
        <w:t xml:space="preserve"> QR</w:t>
      </w:r>
      <w:r w:rsidRPr="00687357">
        <w:t>認証</w:t>
      </w:r>
      <w:r w:rsidRPr="00687357">
        <w:t xml:space="preserve"> </w:t>
      </w:r>
      <w:r w:rsidRPr="00687357">
        <w:rPr>
          <w:rFonts w:ascii="ＭＳ 明朝" w:eastAsia="ＭＳ 明朝" w:hAnsi="ＭＳ 明朝" w:cs="ＭＳ 明朝" w:hint="eastAsia"/>
        </w:rPr>
        <w:t>➔</w:t>
      </w:r>
      <w:r w:rsidRPr="00687357">
        <w:t xml:space="preserve"> </w:t>
      </w:r>
      <w:r w:rsidRPr="00687357">
        <w:t>特典</w:t>
      </w:r>
      <w:r w:rsidRPr="00687357">
        <w:t>GET</w:t>
      </w:r>
      <w:r w:rsidRPr="00687357">
        <w:t>）をわかりやすく視覚化。</w:t>
      </w:r>
    </w:p>
    <w:p w14:paraId="1BC878F1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QR</w:t>
      </w:r>
      <w:r w:rsidRPr="00687357">
        <w:rPr>
          <w:b/>
          <w:bCs/>
        </w:rPr>
        <w:t>コードスキャン機能</w:t>
      </w:r>
      <w:r w:rsidRPr="00687357">
        <w:t xml:space="preserve">: </w:t>
      </w:r>
      <w:r w:rsidRPr="00687357">
        <w:t>カメラを起動して購入した珈琲バッグ付属の</w:t>
      </w:r>
      <w:r w:rsidRPr="00687357">
        <w:t>QR</w:t>
      </w:r>
      <w:r w:rsidRPr="00687357">
        <w:t>コード（</w:t>
      </w:r>
      <w:r w:rsidRPr="00687357">
        <w:t>URL</w:t>
      </w:r>
      <w:r w:rsidRPr="00687357">
        <w:t>）を読み取って認証。</w:t>
      </w:r>
    </w:p>
    <w:p w14:paraId="74D476A9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シリアルコード手入力機能</w:t>
      </w:r>
      <w:r w:rsidRPr="00687357">
        <w:t xml:space="preserve">: </w:t>
      </w:r>
      <w:r w:rsidRPr="00687357">
        <w:t>カメラが使えない環境向けに「</w:t>
      </w:r>
      <w:r w:rsidRPr="00687357">
        <w:t>ONO-0001</w:t>
      </w:r>
      <w:r w:rsidRPr="00687357">
        <w:t>」等のコードを直接入力して認証。</w:t>
      </w:r>
    </w:p>
    <w:p w14:paraId="15D92BAE" w14:textId="77777777" w:rsidR="00687357" w:rsidRDefault="00687357" w:rsidP="00687357">
      <w:pPr>
        <w:spacing w:before="0" w:after="0"/>
      </w:pPr>
      <w:r w:rsidRPr="00687357">
        <w:rPr>
          <w:b/>
          <w:bCs/>
        </w:rPr>
        <w:t>珈琲バッグ設置店舗（販売店）一覧表示</w:t>
      </w:r>
      <w:r w:rsidRPr="00687357">
        <w:t xml:space="preserve">: </w:t>
      </w:r>
      <w:r w:rsidRPr="00687357">
        <w:t>パスポート未所持の一般ユーザー向けに、珈琲バッグが購入できる販売店（</w:t>
      </w:r>
      <w:proofErr w:type="spellStart"/>
      <w:r w:rsidRPr="00687357">
        <w:t>is_seller</w:t>
      </w:r>
      <w:proofErr w:type="spellEnd"/>
      <w:r w:rsidRPr="00687357">
        <w:t>: true</w:t>
      </w:r>
      <w:r w:rsidRPr="00687357">
        <w:t>）の店舗カードのみを検索・閲覧可能。</w:t>
      </w:r>
    </w:p>
    <w:p w14:paraId="167DA40E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476D7678" w14:textId="77777777" w:rsidR="00687357" w:rsidRPr="00687357" w:rsidRDefault="00687357" w:rsidP="00687357">
      <w:pPr>
        <w:pStyle w:val="3"/>
        <w:spacing w:before="0" w:after="0"/>
      </w:pPr>
      <w:bookmarkStart w:id="4" w:name="_Toc243692363"/>
      <w:r w:rsidRPr="00687357">
        <w:rPr>
          <w:rFonts w:ascii="ＭＳ 明朝" w:eastAsia="ＭＳ 明朝" w:hAnsi="ＭＳ 明朝" w:cs="ＭＳ 明朝" w:hint="eastAsia"/>
        </w:rPr>
        <w:t>②</w:t>
      </w:r>
      <w:r w:rsidRPr="00687357">
        <w:t xml:space="preserve"> </w:t>
      </w:r>
      <w:r w:rsidRPr="00687357">
        <w:t>認証処理・有効期限自動判定</w:t>
      </w:r>
      <w:bookmarkEnd w:id="4"/>
    </w:p>
    <w:p w14:paraId="4D66C5A4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初回アクティベート制御</w:t>
      </w:r>
      <w:r w:rsidRPr="00687357">
        <w:t xml:space="preserve">: </w:t>
      </w:r>
      <w:r w:rsidRPr="00687357">
        <w:t>ユーザーが初めて</w:t>
      </w:r>
      <w:r w:rsidRPr="00687357">
        <w:t>QR</w:t>
      </w:r>
      <w:r w:rsidRPr="00687357">
        <w:t>スキャン（または手入力）でログインした瞬間を起点とし、</w:t>
      </w:r>
      <w:r w:rsidRPr="00687357">
        <w:rPr>
          <w:b/>
          <w:bCs/>
        </w:rPr>
        <w:t>3</w:t>
      </w:r>
      <w:r w:rsidRPr="00687357">
        <w:rPr>
          <w:b/>
          <w:bCs/>
        </w:rPr>
        <w:t>ヶ月後の日付</w:t>
      </w:r>
      <w:r w:rsidRPr="00687357">
        <w:t>を有効期限（</w:t>
      </w:r>
      <w:r w:rsidRPr="00687357">
        <w:t>expires_at</w:t>
      </w:r>
      <w:r w:rsidRPr="00687357">
        <w:t>）として</w:t>
      </w:r>
      <w:r w:rsidRPr="00687357">
        <w:t>Firestore</w:t>
      </w:r>
      <w:r w:rsidRPr="00687357">
        <w:t>に自動設定。</w:t>
      </w:r>
    </w:p>
    <w:p w14:paraId="7AB8FB91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期限切れ判定</w:t>
      </w:r>
      <w:r w:rsidRPr="00687357">
        <w:t>: 2</w:t>
      </w:r>
      <w:r w:rsidRPr="00687357">
        <w:t>回目以降のアクセス時、現在日時が有効期限を過ぎている場合は「有効期限切れ」エラーを表示してアクセスを制限。</w:t>
      </w:r>
    </w:p>
    <w:p w14:paraId="2597E576" w14:textId="77777777" w:rsidR="00687357" w:rsidRDefault="00687357" w:rsidP="00687357">
      <w:pPr>
        <w:spacing w:before="0" w:after="0"/>
      </w:pPr>
      <w:r w:rsidRPr="00687357">
        <w:rPr>
          <w:b/>
          <w:bCs/>
        </w:rPr>
        <w:t>ローカルストレージ保持</w:t>
      </w:r>
      <w:r w:rsidRPr="00687357">
        <w:t xml:space="preserve">: </w:t>
      </w:r>
      <w:r w:rsidRPr="00687357">
        <w:t>一度認証に成功するとブラウザ（</w:t>
      </w:r>
      <w:proofErr w:type="spellStart"/>
      <w:r w:rsidRPr="00687357">
        <w:t>LocalStorage</w:t>
      </w:r>
      <w:proofErr w:type="spellEnd"/>
      <w:r w:rsidRPr="00687357">
        <w:t>）にコードが保持され、次回訪問時は自動ログイン。</w:t>
      </w:r>
    </w:p>
    <w:p w14:paraId="6C051DA2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4F4A960A" w14:textId="77777777" w:rsidR="00687357" w:rsidRPr="00687357" w:rsidRDefault="00687357" w:rsidP="00687357">
      <w:pPr>
        <w:pStyle w:val="3"/>
        <w:spacing w:before="0" w:after="0"/>
      </w:pPr>
      <w:bookmarkStart w:id="5" w:name="_Toc243692364"/>
      <w:r w:rsidRPr="00687357">
        <w:rPr>
          <w:rFonts w:ascii="ＭＳ 明朝" w:eastAsia="ＭＳ 明朝" w:hAnsi="ＭＳ 明朝" w:cs="ＭＳ 明朝" w:hint="eastAsia"/>
        </w:rPr>
        <w:t>③</w:t>
      </w:r>
      <w:r w:rsidRPr="00687357">
        <w:t xml:space="preserve"> </w:t>
      </w:r>
      <w:r w:rsidRPr="00687357">
        <w:t>認証完了モード（メイン画面）</w:t>
      </w:r>
      <w:bookmarkEnd w:id="5"/>
    </w:p>
    <w:p w14:paraId="7B6AE3FB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ステータス表示</w:t>
      </w:r>
      <w:r w:rsidRPr="00687357">
        <w:t xml:space="preserve">: </w:t>
      </w:r>
      <w:r w:rsidRPr="00687357">
        <w:t>認証中のシリアルコード番号、および有効期限日を表示。ログオフ機能付き。</w:t>
      </w:r>
    </w:p>
    <w:p w14:paraId="4EB91908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全参加店舗一覧表示</w:t>
      </w:r>
      <w:r w:rsidRPr="00687357">
        <w:t xml:space="preserve">: </w:t>
      </w:r>
      <w:r w:rsidRPr="00687357">
        <w:t>全ての登録店舗を表示（検索バーによる店舗名・住所・特典キーワード検索に対応）。</w:t>
      </w:r>
    </w:p>
    <w:p w14:paraId="2E0223B2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お気に入り機能</w:t>
      </w:r>
      <w:r w:rsidRPr="00687357">
        <w:t xml:space="preserve">: </w:t>
      </w:r>
      <w:r w:rsidRPr="00687357">
        <w:t>各店舗の「</w:t>
      </w:r>
      <w:r w:rsidRPr="00687357">
        <w:rPr>
          <w:rFonts w:ascii="Segoe UI Emoji" w:hAnsi="Segoe UI Emoji" w:cs="Segoe UI Emoji"/>
        </w:rPr>
        <w:t>⭐</w:t>
      </w:r>
      <w:r w:rsidRPr="00687357">
        <w:t>」ボタンで自分のお気に入りリストを切り替え表示。</w:t>
      </w:r>
    </w:p>
    <w:p w14:paraId="23202AB3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マップ・連絡先連携</w:t>
      </w:r>
      <w:r w:rsidRPr="00687357">
        <w:t xml:space="preserve">: </w:t>
      </w:r>
      <w:r w:rsidRPr="00687357">
        <w:t>各店舗の住所から</w:t>
      </w:r>
      <w:r w:rsidRPr="00687357">
        <w:t>Google</w:t>
      </w:r>
      <w:r w:rsidRPr="00687357">
        <w:t>マップをワンタップで起動、電話番号タップで発信、公式</w:t>
      </w:r>
      <w:r w:rsidRPr="00687357">
        <w:t>Web/SNS</w:t>
      </w:r>
      <w:r w:rsidRPr="00687357">
        <w:t>リンクを表示。</w:t>
      </w:r>
    </w:p>
    <w:p w14:paraId="2412CFFF" w14:textId="1C4B9040" w:rsidR="00687357" w:rsidRPr="00687357" w:rsidRDefault="00687357" w:rsidP="00687357">
      <w:pPr>
        <w:pStyle w:val="3"/>
        <w:spacing w:before="0" w:after="0"/>
      </w:pPr>
      <w:bookmarkStart w:id="6" w:name="_Toc243692365"/>
      <w:r>
        <w:rPr>
          <w:rFonts w:hint="eastAsia"/>
        </w:rPr>
        <w:lastRenderedPageBreak/>
        <w:t>④</w:t>
      </w:r>
      <w:r w:rsidRPr="00687357">
        <w:t>特典消し込み機能</w:t>
      </w:r>
      <w:r w:rsidRPr="00687357">
        <w:t>:</w:t>
      </w:r>
      <w:bookmarkEnd w:id="6"/>
    </w:p>
    <w:p w14:paraId="00C2419B" w14:textId="77777777" w:rsidR="00687357" w:rsidRPr="00687357" w:rsidRDefault="00687357" w:rsidP="00687357">
      <w:pPr>
        <w:spacing w:before="0" w:after="0"/>
      </w:pPr>
      <w:r w:rsidRPr="00687357">
        <w:t>店頭で「特典を利用する」をタップ。</w:t>
      </w:r>
    </w:p>
    <w:p w14:paraId="375B943A" w14:textId="77777777" w:rsidR="00687357" w:rsidRPr="00687357" w:rsidRDefault="00687357" w:rsidP="00687357">
      <w:pPr>
        <w:spacing w:before="0" w:after="0"/>
      </w:pPr>
      <w:r w:rsidRPr="00687357">
        <w:t>各店舗固有の</w:t>
      </w:r>
      <w:r w:rsidRPr="00687357">
        <w:t>4</w:t>
      </w:r>
      <w:r w:rsidRPr="00687357">
        <w:t>桁暗証番号（</w:t>
      </w:r>
      <w:r w:rsidRPr="00687357">
        <w:t>PIN</w:t>
      </w:r>
      <w:r w:rsidRPr="00687357">
        <w:t>）を入力。</w:t>
      </w:r>
    </w:p>
    <w:p w14:paraId="4F524266" w14:textId="77777777" w:rsidR="00687357" w:rsidRPr="00687357" w:rsidRDefault="00687357" w:rsidP="00687357">
      <w:pPr>
        <w:spacing w:before="0" w:after="0"/>
      </w:pPr>
      <w:r w:rsidRPr="00687357">
        <w:t>正しい</w:t>
      </w:r>
      <w:r w:rsidRPr="00687357">
        <w:t>PIN</w:t>
      </w:r>
      <w:r w:rsidRPr="00687357">
        <w:t>で認証されると、利用履歴として「店舗</w:t>
      </w:r>
      <w:r w:rsidRPr="00687357">
        <w:t>ID</w:t>
      </w:r>
      <w:r w:rsidRPr="00687357">
        <w:t>」と「利用日時（タイムスタンプ）」がセットで保存され、対象カードが「利用済み」状態へ変化。</w:t>
      </w:r>
    </w:p>
    <w:p w14:paraId="21CA1361" w14:textId="77777777" w:rsidR="00687357" w:rsidRDefault="00687357" w:rsidP="00687357">
      <w:pPr>
        <w:spacing w:before="0" w:after="0"/>
      </w:pPr>
      <w:r w:rsidRPr="00687357">
        <w:rPr>
          <w:b/>
          <w:bCs/>
        </w:rPr>
        <w:t>利用履歴タブ</w:t>
      </w:r>
      <w:r w:rsidRPr="00687357">
        <w:t xml:space="preserve">: </w:t>
      </w:r>
      <w:r w:rsidRPr="00687357">
        <w:t>これまでに利用した店舗名、特典内容、利用日時の一覧を表示。</w:t>
      </w:r>
    </w:p>
    <w:p w14:paraId="0D0CA571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60563F49" w14:textId="77777777" w:rsidR="00687357" w:rsidRPr="00687357" w:rsidRDefault="00687357" w:rsidP="00687357">
      <w:pPr>
        <w:pStyle w:val="2"/>
        <w:spacing w:before="0" w:after="0"/>
      </w:pPr>
      <w:bookmarkStart w:id="7" w:name="_Toc243692366"/>
      <w:r w:rsidRPr="00687357">
        <w:t xml:space="preserve">2.2 </w:t>
      </w:r>
      <w:r w:rsidRPr="00687357">
        <w:t>管理者画面</w:t>
      </w:r>
      <w:r w:rsidRPr="00687357">
        <w:t xml:space="preserve"> (admin.html)</w:t>
      </w:r>
      <w:bookmarkEnd w:id="7"/>
    </w:p>
    <w:p w14:paraId="67C6C58F" w14:textId="77777777" w:rsidR="00687357" w:rsidRPr="00687357" w:rsidRDefault="00687357" w:rsidP="00687357">
      <w:pPr>
        <w:pStyle w:val="3"/>
        <w:spacing w:before="0" w:after="0"/>
      </w:pPr>
      <w:bookmarkStart w:id="8" w:name="_Toc243692367"/>
      <w:r w:rsidRPr="00687357">
        <w:rPr>
          <w:rFonts w:ascii="ＭＳ 明朝" w:eastAsia="ＭＳ 明朝" w:hAnsi="ＭＳ 明朝" w:cs="ＭＳ 明朝" w:hint="eastAsia"/>
        </w:rPr>
        <w:t>①</w:t>
      </w:r>
      <w:r w:rsidRPr="00687357">
        <w:t xml:space="preserve"> </w:t>
      </w:r>
      <w:r w:rsidRPr="00687357">
        <w:t>管理者認証画面</w:t>
      </w:r>
      <w:bookmarkEnd w:id="8"/>
    </w:p>
    <w:p w14:paraId="4F95EA52" w14:textId="77777777" w:rsidR="00687357" w:rsidRDefault="00687357" w:rsidP="00687357">
      <w:pPr>
        <w:spacing w:before="0" w:after="0"/>
      </w:pPr>
      <w:r w:rsidRPr="00687357">
        <w:t>パスワード認証（初期設定</w:t>
      </w:r>
      <w:r w:rsidRPr="00687357">
        <w:t xml:space="preserve">: </w:t>
      </w:r>
      <w:proofErr w:type="spellStart"/>
      <w:r w:rsidRPr="00687357">
        <w:t>nekoaso</w:t>
      </w:r>
      <w:proofErr w:type="spellEnd"/>
      <w:r w:rsidRPr="00687357">
        <w:t>）によるシンプルなログイン保護。</w:t>
      </w:r>
    </w:p>
    <w:p w14:paraId="767F11E6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454B30CB" w14:textId="77777777" w:rsidR="00687357" w:rsidRPr="00687357" w:rsidRDefault="00687357" w:rsidP="00687357">
      <w:pPr>
        <w:pStyle w:val="3"/>
        <w:spacing w:before="0" w:after="0"/>
      </w:pPr>
      <w:bookmarkStart w:id="9" w:name="_Toc243692368"/>
      <w:r w:rsidRPr="00687357">
        <w:rPr>
          <w:rFonts w:ascii="ＭＳ 明朝" w:eastAsia="ＭＳ 明朝" w:hAnsi="ＭＳ 明朝" w:cs="ＭＳ 明朝" w:hint="eastAsia"/>
        </w:rPr>
        <w:t>②</w:t>
      </w:r>
      <w:r w:rsidRPr="00687357">
        <w:t xml:space="preserve"> </w:t>
      </w:r>
      <w:r w:rsidRPr="00687357">
        <w:t>ダッシュボード・集計アナリティクス</w:t>
      </w:r>
      <w:bookmarkEnd w:id="9"/>
    </w:p>
    <w:p w14:paraId="709BAFE3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全体統計</w:t>
      </w:r>
      <w:r w:rsidRPr="00687357">
        <w:t xml:space="preserve">: </w:t>
      </w:r>
      <w:r w:rsidRPr="00687357">
        <w:t>発行総数、利用開始数（アクティベート数）、延べ利用店舗数を自動集計。</w:t>
      </w:r>
    </w:p>
    <w:p w14:paraId="1FB796FF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店舗別利用ランキング</w:t>
      </w:r>
      <w:r w:rsidRPr="00687357">
        <w:t xml:space="preserve">: </w:t>
      </w:r>
      <w:r w:rsidRPr="00687357">
        <w:t>どの店舗で何回特典が利用されたかをリアルタイムで一覧表示。</w:t>
      </w:r>
    </w:p>
    <w:p w14:paraId="61286E1B" w14:textId="77777777" w:rsidR="00687357" w:rsidRDefault="00687357" w:rsidP="00687357">
      <w:pPr>
        <w:spacing w:before="0" w:after="0"/>
      </w:pPr>
      <w:r w:rsidRPr="00687357">
        <w:rPr>
          <w:b/>
          <w:bCs/>
        </w:rPr>
        <w:t>CSV</w:t>
      </w:r>
      <w:r w:rsidRPr="00687357">
        <w:rPr>
          <w:b/>
          <w:bCs/>
        </w:rPr>
        <w:t>出力</w:t>
      </w:r>
      <w:r w:rsidRPr="00687357">
        <w:t xml:space="preserve">: </w:t>
      </w:r>
      <w:r w:rsidRPr="00687357">
        <w:t>シリアルコード、有効期限、利用店舗数、および「いつどの店で使われたか（店舗</w:t>
      </w:r>
      <w:r w:rsidRPr="00687357">
        <w:t>ID:</w:t>
      </w:r>
      <w:r w:rsidRPr="00687357">
        <w:t>日時）」の全履歴データを</w:t>
      </w:r>
      <w:r w:rsidRPr="00687357">
        <w:t>CSV</w:t>
      </w:r>
      <w:r w:rsidRPr="00687357">
        <w:t>ダウンロード。</w:t>
      </w:r>
    </w:p>
    <w:p w14:paraId="1D3CF4F9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6714E7DC" w14:textId="77777777" w:rsidR="00687357" w:rsidRPr="00687357" w:rsidRDefault="00687357" w:rsidP="00687357">
      <w:pPr>
        <w:pStyle w:val="3"/>
        <w:spacing w:before="0" w:after="0"/>
      </w:pPr>
      <w:bookmarkStart w:id="10" w:name="_Toc243692369"/>
      <w:r w:rsidRPr="00687357">
        <w:rPr>
          <w:rFonts w:ascii="ＭＳ 明朝" w:eastAsia="ＭＳ 明朝" w:hAnsi="ＭＳ 明朝" w:cs="ＭＳ 明朝" w:hint="eastAsia"/>
        </w:rPr>
        <w:t>③</w:t>
      </w:r>
      <w:r w:rsidRPr="00687357">
        <w:t xml:space="preserve"> </w:t>
      </w:r>
      <w:r w:rsidRPr="00687357">
        <w:t>参加店舗管理機能</w:t>
      </w:r>
      <w:bookmarkEnd w:id="10"/>
    </w:p>
    <w:p w14:paraId="280FCBE6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完全自動店舗</w:t>
      </w:r>
      <w:r w:rsidRPr="00687357">
        <w:rPr>
          <w:b/>
          <w:bCs/>
        </w:rPr>
        <w:t>ID</w:t>
      </w:r>
      <w:r w:rsidRPr="00687357">
        <w:rPr>
          <w:b/>
          <w:bCs/>
        </w:rPr>
        <w:t>採番</w:t>
      </w:r>
      <w:r w:rsidRPr="00687357">
        <w:t xml:space="preserve">: </w:t>
      </w:r>
      <w:r w:rsidRPr="00687357">
        <w:t>手入力ボックスを廃止し、</w:t>
      </w:r>
      <w:r w:rsidRPr="00687357">
        <w:t xml:space="preserve">store_01, store_02... </w:t>
      </w:r>
      <w:r w:rsidRPr="00687357">
        <w:t>と未重複の</w:t>
      </w:r>
      <w:r w:rsidRPr="00687357">
        <w:t>ID</w:t>
      </w:r>
      <w:r w:rsidRPr="00687357">
        <w:t>を自動採番。</w:t>
      </w:r>
    </w:p>
    <w:p w14:paraId="010DFC64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店舗登録・編集項目</w:t>
      </w:r>
      <w:r w:rsidRPr="00687357">
        <w:t xml:space="preserve">: </w:t>
      </w:r>
      <w:r w:rsidRPr="00687357">
        <w:t>店舗名、消込用</w:t>
      </w:r>
      <w:r w:rsidRPr="00687357">
        <w:t>4</w:t>
      </w:r>
      <w:r w:rsidRPr="00687357">
        <w:t>桁</w:t>
      </w:r>
      <w:r w:rsidRPr="00687357">
        <w:t>PIN</w:t>
      </w:r>
      <w:r w:rsidRPr="00687357">
        <w:t>（初期値</w:t>
      </w:r>
      <w:r w:rsidRPr="00687357">
        <w:t>: 1234</w:t>
      </w:r>
      <w:r w:rsidRPr="00687357">
        <w:t>）、住所、電話番号、営業時間・定休日、公式</w:t>
      </w:r>
      <w:r w:rsidRPr="00687357">
        <w:t>URL</w:t>
      </w:r>
      <w:r w:rsidRPr="00687357">
        <w:t>、店舗画像</w:t>
      </w:r>
      <w:r w:rsidRPr="00687357">
        <w:t>URL</w:t>
      </w:r>
      <w:r w:rsidRPr="00687357">
        <w:t>、提供特典内容。</w:t>
      </w:r>
    </w:p>
    <w:p w14:paraId="109846E5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珈琲バッグ設置店舗（販売店）フラグ</w:t>
      </w:r>
      <w:r w:rsidRPr="00687357">
        <w:t xml:space="preserve">: </w:t>
      </w:r>
      <w:r w:rsidRPr="00687357">
        <w:t>チェックを入れると、</w:t>
      </w:r>
      <w:r w:rsidRPr="00687357">
        <w:t>QR</w:t>
      </w:r>
      <w:r w:rsidRPr="00687357">
        <w:t>未認証の一般ユーザーにも「販売店」としてトップ画面に公開。</w:t>
      </w:r>
    </w:p>
    <w:p w14:paraId="3CE48C5F" w14:textId="77777777" w:rsidR="00687357" w:rsidRDefault="00687357" w:rsidP="00687357">
      <w:pPr>
        <w:spacing w:before="0" w:after="0"/>
      </w:pPr>
      <w:r w:rsidRPr="00687357">
        <w:rPr>
          <w:b/>
          <w:bCs/>
        </w:rPr>
        <w:t>公開</w:t>
      </w:r>
      <w:r w:rsidRPr="00687357">
        <w:rPr>
          <w:b/>
          <w:bCs/>
        </w:rPr>
        <w:t>/</w:t>
      </w:r>
      <w:r w:rsidRPr="00687357">
        <w:rPr>
          <w:b/>
          <w:bCs/>
        </w:rPr>
        <w:t>非公開スイッチ</w:t>
      </w:r>
      <w:r w:rsidRPr="00687357">
        <w:t xml:space="preserve">: </w:t>
      </w:r>
      <w:r w:rsidRPr="00687357">
        <w:t>一時的に店舗を一覧から非表示にする設定。</w:t>
      </w:r>
    </w:p>
    <w:p w14:paraId="37542027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26E9DAF0" w14:textId="77777777" w:rsidR="00687357" w:rsidRPr="00687357" w:rsidRDefault="00687357" w:rsidP="00687357">
      <w:pPr>
        <w:pStyle w:val="3"/>
        <w:spacing w:before="0" w:after="0"/>
      </w:pPr>
      <w:bookmarkStart w:id="11" w:name="_Toc243692370"/>
      <w:r w:rsidRPr="00687357">
        <w:rPr>
          <w:rFonts w:ascii="ＭＳ 明朝" w:eastAsia="ＭＳ 明朝" w:hAnsi="ＭＳ 明朝" w:cs="ＭＳ 明朝" w:hint="eastAsia"/>
        </w:rPr>
        <w:t>④</w:t>
      </w:r>
      <w:r w:rsidRPr="00687357">
        <w:t xml:space="preserve"> </w:t>
      </w:r>
      <w:r w:rsidRPr="00687357">
        <w:t>シリアルコード（</w:t>
      </w:r>
      <w:r w:rsidRPr="00687357">
        <w:t>QR</w:t>
      </w:r>
      <w:r w:rsidRPr="00687357">
        <w:t>コード）管理機能</w:t>
      </w:r>
      <w:bookmarkEnd w:id="11"/>
    </w:p>
    <w:p w14:paraId="7480F0D1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コード一括生成</w:t>
      </w:r>
      <w:r w:rsidRPr="00687357">
        <w:t xml:space="preserve">: </w:t>
      </w:r>
      <w:r w:rsidRPr="00687357">
        <w:t>接頭辞（デフォルト</w:t>
      </w:r>
      <w:r w:rsidRPr="00687357">
        <w:t>: ONO</w:t>
      </w:r>
      <w:r w:rsidRPr="00687357">
        <w:t>）と発行枚数を指定し、</w:t>
      </w:r>
      <w:r w:rsidRPr="00687357">
        <w:t>Firestore</w:t>
      </w:r>
      <w:r w:rsidRPr="00687357">
        <w:t>に一括登録。</w:t>
      </w:r>
    </w:p>
    <w:p w14:paraId="11A374A5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lastRenderedPageBreak/>
        <w:t>一括印刷用</w:t>
      </w:r>
      <w:r w:rsidRPr="00687357">
        <w:rPr>
          <w:b/>
          <w:bCs/>
        </w:rPr>
        <w:t>QR</w:t>
      </w:r>
      <w:r w:rsidRPr="00687357">
        <w:rPr>
          <w:b/>
          <w:bCs/>
        </w:rPr>
        <w:t>モジュール</w:t>
      </w:r>
      <w:r w:rsidRPr="00687357">
        <w:t xml:space="preserve">: </w:t>
      </w:r>
      <w:r w:rsidRPr="00687357">
        <w:t>発行済みコードの印刷用</w:t>
      </w:r>
      <w:r w:rsidRPr="00687357">
        <w:t>QR</w:t>
      </w:r>
      <w:r w:rsidRPr="00687357">
        <w:t>コード（</w:t>
      </w:r>
      <w:r w:rsidRPr="00687357">
        <w:t xml:space="preserve">index.html?code=ONO-xxxx </w:t>
      </w:r>
      <w:r w:rsidRPr="00687357">
        <w:t>形式）をモーダル内に一括生成し、そのままブラウザ印刷が可能。</w:t>
      </w:r>
    </w:p>
    <w:p w14:paraId="46BE9503" w14:textId="77777777" w:rsidR="00687357" w:rsidRPr="00687357" w:rsidRDefault="00687357" w:rsidP="00687357">
      <w:pPr>
        <w:spacing w:before="0" w:after="0"/>
      </w:pPr>
      <w:r w:rsidRPr="00687357">
        <w:t>コード管理・検索リスト</w:t>
      </w:r>
      <w:r w:rsidRPr="00687357">
        <w:t>:</w:t>
      </w:r>
    </w:p>
    <w:p w14:paraId="18678157" w14:textId="77777777" w:rsidR="00687357" w:rsidRPr="00687357" w:rsidRDefault="00687357" w:rsidP="00687357">
      <w:pPr>
        <w:spacing w:before="0" w:after="0"/>
      </w:pPr>
      <w:r w:rsidRPr="00687357">
        <w:t>発行済みコードの検索・フィルタリング。</w:t>
      </w:r>
    </w:p>
    <w:p w14:paraId="55D993A3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有効期限ステータス表示</w:t>
      </w:r>
      <w:r w:rsidRPr="00687357">
        <w:t xml:space="preserve">: </w:t>
      </w:r>
      <w:r w:rsidRPr="00687357">
        <w:t>「未開始（未スキャン）」「〜</w:t>
      </w:r>
      <w:r w:rsidRPr="00687357">
        <w:t>YYYY/MM/DD</w:t>
      </w:r>
      <w:r w:rsidRPr="00687357">
        <w:t>（有効）」「期限切れ」を色別バッジで視覚化。</w:t>
      </w:r>
    </w:p>
    <w:p w14:paraId="1701B46D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詳細利用履歴</w:t>
      </w:r>
      <w:r w:rsidRPr="00687357">
        <w:t xml:space="preserve">: </w:t>
      </w:r>
      <w:r w:rsidRPr="00687357">
        <w:t>利用された店舗</w:t>
      </w:r>
      <w:r w:rsidRPr="00687357">
        <w:t>ID</w:t>
      </w:r>
      <w:r w:rsidRPr="00687357">
        <w:t>と利用日時（月</w:t>
      </w:r>
      <w:r w:rsidRPr="00687357">
        <w:t>/</w:t>
      </w:r>
      <w:r w:rsidRPr="00687357">
        <w:t>日</w:t>
      </w:r>
      <w:r w:rsidRPr="00687357">
        <w:t xml:space="preserve"> </w:t>
      </w:r>
      <w:r w:rsidRPr="00687357">
        <w:t>時</w:t>
      </w:r>
      <w:r w:rsidRPr="00687357">
        <w:t>:</w:t>
      </w:r>
      <w:r w:rsidRPr="00687357">
        <w:t>分）を表示。</w:t>
      </w:r>
    </w:p>
    <w:p w14:paraId="377375C4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個別利用履歴取り消し</w:t>
      </w:r>
      <w:r w:rsidRPr="00687357">
        <w:rPr>
          <w:b/>
          <w:bCs/>
        </w:rPr>
        <w:t xml:space="preserve"> (</w:t>
      </w:r>
      <w:r w:rsidRPr="00687357">
        <w:rPr>
          <w:rFonts w:ascii="ＭＳ 明朝" w:eastAsia="ＭＳ 明朝" w:hAnsi="ＭＳ 明朝" w:cs="ＭＳ 明朝" w:hint="eastAsia"/>
          <w:b/>
          <w:bCs/>
        </w:rPr>
        <w:t>✕</w:t>
      </w:r>
      <w:r w:rsidRPr="00687357">
        <w:rPr>
          <w:b/>
          <w:bCs/>
        </w:rPr>
        <w:t>ボタン</w:t>
      </w:r>
      <w:r w:rsidRPr="00687357">
        <w:rPr>
          <w:b/>
          <w:bCs/>
        </w:rPr>
        <w:t>)</w:t>
      </w:r>
      <w:r w:rsidRPr="00687357">
        <w:t xml:space="preserve">: </w:t>
      </w:r>
      <w:r w:rsidRPr="00687357">
        <w:t>誤操作等があった際、該当店舗の消込履歴のみをピンポイントで削除・リセット。</w:t>
      </w:r>
    </w:p>
    <w:p w14:paraId="6379B492" w14:textId="5BC323EC" w:rsidR="00687357" w:rsidRDefault="00687357" w:rsidP="00687357">
      <w:pPr>
        <w:spacing w:before="0" w:after="0"/>
      </w:pPr>
      <w:r w:rsidRPr="00687357">
        <w:rPr>
          <w:b/>
          <w:bCs/>
        </w:rPr>
        <w:t>コード削除機能</w:t>
      </w:r>
      <w:r w:rsidRPr="00687357">
        <w:t xml:space="preserve">: </w:t>
      </w:r>
      <w:r w:rsidRPr="00687357">
        <w:t>不要になったコードの完全削除。</w:t>
      </w:r>
    </w:p>
    <w:p w14:paraId="68460580" w14:textId="77777777" w:rsidR="00687357" w:rsidRDefault="00687357">
      <w:r>
        <w:br w:type="page"/>
      </w:r>
    </w:p>
    <w:p w14:paraId="4F11331C" w14:textId="77777777" w:rsidR="00687357" w:rsidRPr="00687357" w:rsidRDefault="00687357" w:rsidP="00687357">
      <w:pPr>
        <w:pStyle w:val="1"/>
        <w:spacing w:before="0" w:after="0"/>
        <w:rPr>
          <w:b/>
          <w:bCs/>
        </w:rPr>
      </w:pPr>
      <w:bookmarkStart w:id="12" w:name="_Toc243692371"/>
      <w:r w:rsidRPr="00687357">
        <w:rPr>
          <w:b/>
          <w:bCs/>
        </w:rPr>
        <w:lastRenderedPageBreak/>
        <w:t xml:space="preserve">3. </w:t>
      </w:r>
      <w:r w:rsidRPr="00687357">
        <w:rPr>
          <w:b/>
          <w:bCs/>
        </w:rPr>
        <w:t>データベース（</w:t>
      </w:r>
      <w:r w:rsidRPr="00687357">
        <w:rPr>
          <w:b/>
          <w:bCs/>
        </w:rPr>
        <w:t>Firestore</w:t>
      </w:r>
      <w:r w:rsidRPr="00687357">
        <w:rPr>
          <w:b/>
          <w:bCs/>
        </w:rPr>
        <w:t>）構成仕様</w:t>
      </w:r>
      <w:bookmarkEnd w:id="12"/>
    </w:p>
    <w:p w14:paraId="61E28C7E" w14:textId="77777777" w:rsidR="00687357" w:rsidRPr="00687357" w:rsidRDefault="00687357" w:rsidP="00687357">
      <w:pPr>
        <w:pStyle w:val="2"/>
        <w:spacing w:before="0" w:after="0"/>
      </w:pPr>
      <w:bookmarkStart w:id="13" w:name="_Toc243692372"/>
      <w:r w:rsidRPr="00687357">
        <w:t xml:space="preserve">3.1 stores </w:t>
      </w:r>
      <w:r w:rsidRPr="00687357">
        <w:t>コレクション（店舗情報）</w:t>
      </w:r>
      <w:bookmarkEnd w:id="13"/>
    </w:p>
    <w:p w14:paraId="4B349703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ドキュメント</w:t>
      </w:r>
      <w:r w:rsidRPr="00687357">
        <w:rPr>
          <w:b/>
          <w:bCs/>
        </w:rPr>
        <w:t>ID</w:t>
      </w:r>
      <w:r w:rsidRPr="00687357">
        <w:t>: store_01, store_02, ...</w:t>
      </w:r>
      <w:r w:rsidRPr="00687357">
        <w:t>（自動採番）</w:t>
      </w:r>
    </w:p>
    <w:p w14:paraId="3B9234BE" w14:textId="77777777" w:rsidR="00687357" w:rsidRPr="00687357" w:rsidRDefault="00687357" w:rsidP="00687357">
      <w:pPr>
        <w:spacing w:before="0" w:after="0"/>
      </w:pPr>
      <w:r w:rsidRPr="00687357">
        <w:t>フィールド構成</w:t>
      </w:r>
      <w:r w:rsidRPr="00687357">
        <w:t>:</w:t>
      </w:r>
    </w:p>
    <w:p w14:paraId="72FE3104" w14:textId="77777777" w:rsidR="00687357" w:rsidRPr="00687357" w:rsidRDefault="00687357" w:rsidP="00687357">
      <w:pPr>
        <w:spacing w:before="0" w:after="0"/>
      </w:pPr>
      <w:r w:rsidRPr="00687357">
        <w:t>JSON</w:t>
      </w:r>
    </w:p>
    <w:p w14:paraId="1CAB580C" w14:textId="77777777" w:rsidR="00687357" w:rsidRPr="00687357" w:rsidRDefault="00687357" w:rsidP="00687357">
      <w:pPr>
        <w:spacing w:before="0" w:after="0"/>
      </w:pPr>
      <w:r w:rsidRPr="00687357">
        <w:t>{</w:t>
      </w:r>
    </w:p>
    <w:p w14:paraId="745D85EB" w14:textId="77777777" w:rsidR="00687357" w:rsidRPr="00687357" w:rsidRDefault="00687357" w:rsidP="00687357">
      <w:pPr>
        <w:spacing w:before="0" w:after="0"/>
      </w:pPr>
      <w:r w:rsidRPr="00687357">
        <w:t xml:space="preserve">  "name": "</w:t>
      </w:r>
      <w:r w:rsidRPr="00687357">
        <w:t>小野珈琲</w:t>
      </w:r>
      <w:r w:rsidRPr="00687357">
        <w:t xml:space="preserve"> </w:t>
      </w:r>
      <w:r w:rsidRPr="00687357">
        <w:t>ロースターズ</w:t>
      </w:r>
      <w:r w:rsidRPr="00687357">
        <w:t>",</w:t>
      </w:r>
    </w:p>
    <w:p w14:paraId="42E7861A" w14:textId="77777777" w:rsidR="00687357" w:rsidRPr="00687357" w:rsidRDefault="00687357" w:rsidP="00687357">
      <w:pPr>
        <w:spacing w:before="0" w:after="0"/>
      </w:pPr>
      <w:r w:rsidRPr="00687357">
        <w:t xml:space="preserve">  "pin": "1234",</w:t>
      </w:r>
    </w:p>
    <w:p w14:paraId="4710657E" w14:textId="77777777" w:rsidR="00687357" w:rsidRPr="00687357" w:rsidRDefault="00687357" w:rsidP="00687357">
      <w:pPr>
        <w:spacing w:before="0" w:after="0"/>
      </w:pPr>
      <w:r w:rsidRPr="00687357">
        <w:t xml:space="preserve">  "address": "</w:t>
      </w:r>
      <w:r w:rsidRPr="00687357">
        <w:t>兵庫県小野市本町</w:t>
      </w:r>
      <w:r w:rsidRPr="00687357">
        <w:t>1-2",</w:t>
      </w:r>
    </w:p>
    <w:p w14:paraId="5B1268A4" w14:textId="77777777" w:rsidR="00687357" w:rsidRPr="00687357" w:rsidRDefault="00687357" w:rsidP="00687357">
      <w:pPr>
        <w:spacing w:before="0" w:after="0"/>
      </w:pPr>
      <w:r w:rsidRPr="00687357">
        <w:t xml:space="preserve">  "tel": "0794-xx-xxxx",</w:t>
      </w:r>
    </w:p>
    <w:p w14:paraId="6C453B8F" w14:textId="77777777" w:rsidR="00687357" w:rsidRPr="00687357" w:rsidRDefault="00687357" w:rsidP="00687357">
      <w:pPr>
        <w:spacing w:before="0" w:after="0"/>
      </w:pPr>
      <w:r w:rsidRPr="00687357">
        <w:t xml:space="preserve">  "hours": "9:00 - 18:00 (</w:t>
      </w:r>
      <w:r w:rsidRPr="00687357">
        <w:t>水曜定休</w:t>
      </w:r>
      <w:r w:rsidRPr="00687357">
        <w:t>)",</w:t>
      </w:r>
    </w:p>
    <w:p w14:paraId="370AD0F0" w14:textId="77777777" w:rsidR="00687357" w:rsidRPr="00687357" w:rsidRDefault="00687357" w:rsidP="00687357">
      <w:pPr>
        <w:spacing w:before="0" w:after="0"/>
      </w:pPr>
      <w:r w:rsidRPr="00687357">
        <w:t xml:space="preserve">  "url": "https://example.com",</w:t>
      </w:r>
    </w:p>
    <w:p w14:paraId="34FE67EC" w14:textId="77777777" w:rsidR="00687357" w:rsidRPr="00687357" w:rsidRDefault="00687357" w:rsidP="00687357">
      <w:pPr>
        <w:spacing w:before="0" w:after="0"/>
      </w:pPr>
      <w:r w:rsidRPr="00687357">
        <w:t xml:space="preserve">  "image_url": "https://example.com/photo.jpg",</w:t>
      </w:r>
    </w:p>
    <w:p w14:paraId="1EE58F52" w14:textId="77777777" w:rsidR="00687357" w:rsidRPr="00687357" w:rsidRDefault="00687357" w:rsidP="00687357">
      <w:pPr>
        <w:spacing w:before="0" w:after="0"/>
      </w:pPr>
      <w:r w:rsidRPr="00687357">
        <w:t xml:space="preserve">  "benefit": "</w:t>
      </w:r>
      <w:r w:rsidRPr="00687357">
        <w:t>お会計から</w:t>
      </w:r>
      <w:r w:rsidRPr="00687357">
        <w:t>100</w:t>
      </w:r>
      <w:r w:rsidRPr="00687357">
        <w:t>円引き</w:t>
      </w:r>
      <w:r w:rsidRPr="00687357">
        <w:t>",</w:t>
      </w:r>
    </w:p>
    <w:p w14:paraId="67B7F44F" w14:textId="77777777" w:rsidR="00687357" w:rsidRPr="00687357" w:rsidRDefault="00687357" w:rsidP="00687357">
      <w:pPr>
        <w:spacing w:before="0" w:after="0"/>
      </w:pPr>
      <w:r w:rsidRPr="00687357">
        <w:t xml:space="preserve">  "is_seller": true,</w:t>
      </w:r>
    </w:p>
    <w:p w14:paraId="17246B65" w14:textId="77777777" w:rsidR="00687357" w:rsidRPr="00687357" w:rsidRDefault="00687357" w:rsidP="00687357">
      <w:pPr>
        <w:spacing w:before="0" w:after="0"/>
      </w:pPr>
      <w:r w:rsidRPr="00687357">
        <w:t xml:space="preserve">  "active": true</w:t>
      </w:r>
    </w:p>
    <w:p w14:paraId="6B38BC5C" w14:textId="77777777" w:rsidR="00687357" w:rsidRPr="00687357" w:rsidRDefault="00687357" w:rsidP="00687357">
      <w:pPr>
        <w:spacing w:before="0" w:after="0"/>
      </w:pPr>
      <w:r w:rsidRPr="00687357">
        <w:t>}</w:t>
      </w:r>
    </w:p>
    <w:p w14:paraId="7A9EF7E0" w14:textId="77777777" w:rsidR="00687357" w:rsidRPr="00687357" w:rsidRDefault="00687357" w:rsidP="00687357">
      <w:pPr>
        <w:pStyle w:val="2"/>
        <w:spacing w:before="0" w:after="0"/>
      </w:pPr>
      <w:bookmarkStart w:id="14" w:name="_Toc243692373"/>
      <w:r w:rsidRPr="00687357">
        <w:t xml:space="preserve">3.2 codes </w:t>
      </w:r>
      <w:r w:rsidRPr="00687357">
        <w:t>コレクション（シリアルコード・パスポート情報）</w:t>
      </w:r>
      <w:bookmarkEnd w:id="14"/>
    </w:p>
    <w:p w14:paraId="3F98404A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ドキュメント</w:t>
      </w:r>
      <w:r w:rsidRPr="00687357">
        <w:rPr>
          <w:b/>
          <w:bCs/>
        </w:rPr>
        <w:t>ID</w:t>
      </w:r>
      <w:r w:rsidRPr="00687357">
        <w:t>: ONO-0001, ONO-0002, ...</w:t>
      </w:r>
    </w:p>
    <w:p w14:paraId="4EE730B9" w14:textId="77777777" w:rsidR="00687357" w:rsidRPr="00687357" w:rsidRDefault="00687357" w:rsidP="00687357">
      <w:pPr>
        <w:spacing w:before="0" w:after="0"/>
      </w:pPr>
      <w:r w:rsidRPr="00687357">
        <w:rPr>
          <w:b/>
          <w:bCs/>
        </w:rPr>
        <w:t>フィールド構成</w:t>
      </w:r>
      <w:r w:rsidRPr="00687357">
        <w:t>:</w:t>
      </w:r>
    </w:p>
    <w:p w14:paraId="1644FAE2" w14:textId="77777777" w:rsidR="00687357" w:rsidRPr="00687357" w:rsidRDefault="00687357" w:rsidP="00687357">
      <w:pPr>
        <w:spacing w:before="0" w:after="0"/>
      </w:pPr>
      <w:r w:rsidRPr="00687357">
        <w:t>JSON</w:t>
      </w:r>
    </w:p>
    <w:p w14:paraId="6F596320" w14:textId="77777777" w:rsidR="00687357" w:rsidRPr="00687357" w:rsidRDefault="00687357" w:rsidP="00687357">
      <w:pPr>
        <w:spacing w:before="0" w:after="0"/>
      </w:pPr>
      <w:r w:rsidRPr="00687357">
        <w:t>{</w:t>
      </w:r>
    </w:p>
    <w:p w14:paraId="533CB736" w14:textId="77777777" w:rsidR="00687357" w:rsidRPr="00687357" w:rsidRDefault="00687357" w:rsidP="00687357">
      <w:pPr>
        <w:spacing w:before="0" w:after="0"/>
      </w:pPr>
      <w:r w:rsidRPr="00687357">
        <w:t xml:space="preserve">  "code": "ONO-0001",</w:t>
      </w:r>
    </w:p>
    <w:p w14:paraId="5B4D84BB" w14:textId="77777777" w:rsidR="00687357" w:rsidRPr="00687357" w:rsidRDefault="00687357" w:rsidP="00687357">
      <w:pPr>
        <w:spacing w:before="0" w:after="0"/>
      </w:pPr>
      <w:r w:rsidRPr="00687357">
        <w:t xml:space="preserve">  "activated_at": Timestamp, // </w:t>
      </w:r>
      <w:r w:rsidRPr="00687357">
        <w:t>初回スキャン日時</w:t>
      </w:r>
    </w:p>
    <w:p w14:paraId="47E9EC46" w14:textId="77777777" w:rsidR="00687357" w:rsidRPr="00687357" w:rsidRDefault="00687357" w:rsidP="00687357">
      <w:pPr>
        <w:spacing w:before="0" w:after="0"/>
      </w:pPr>
      <w:r w:rsidRPr="00687357">
        <w:t xml:space="preserve">  "expires_at": Timestamp,   // activated_at </w:t>
      </w:r>
      <w:r w:rsidRPr="00687357">
        <w:t>から</w:t>
      </w:r>
      <w:r w:rsidRPr="00687357">
        <w:t>3</w:t>
      </w:r>
      <w:r w:rsidRPr="00687357">
        <w:t>ヶ月後の日時</w:t>
      </w:r>
    </w:p>
    <w:p w14:paraId="741A1A4F" w14:textId="77777777" w:rsidR="00687357" w:rsidRPr="00687357" w:rsidRDefault="00687357" w:rsidP="00687357">
      <w:pPr>
        <w:spacing w:before="0" w:after="0"/>
      </w:pPr>
      <w:r w:rsidRPr="00687357">
        <w:t xml:space="preserve">  "favorites": ["store_01", "store_03"], // </w:t>
      </w:r>
      <w:r w:rsidRPr="00687357">
        <w:t>お気に入り店舗</w:t>
      </w:r>
      <w:r w:rsidRPr="00687357">
        <w:t>ID</w:t>
      </w:r>
      <w:r w:rsidRPr="00687357">
        <w:t>の配列</w:t>
      </w:r>
    </w:p>
    <w:p w14:paraId="28704395" w14:textId="77777777" w:rsidR="00687357" w:rsidRPr="00687357" w:rsidRDefault="00687357" w:rsidP="00687357">
      <w:pPr>
        <w:spacing w:before="0" w:after="0"/>
      </w:pPr>
      <w:r w:rsidRPr="00687357">
        <w:lastRenderedPageBreak/>
        <w:t xml:space="preserve">  "used_stores": [           // </w:t>
      </w:r>
      <w:r w:rsidRPr="00687357">
        <w:t>利用履歴オブジェクトの配列</w:t>
      </w:r>
    </w:p>
    <w:p w14:paraId="75DD80C5" w14:textId="77777777" w:rsidR="00687357" w:rsidRPr="00687357" w:rsidRDefault="00687357" w:rsidP="00687357">
      <w:pPr>
        <w:spacing w:before="0" w:after="0"/>
      </w:pPr>
      <w:r w:rsidRPr="00687357">
        <w:t xml:space="preserve">    {</w:t>
      </w:r>
    </w:p>
    <w:p w14:paraId="4DA1F702" w14:textId="77777777" w:rsidR="00687357" w:rsidRPr="00687357" w:rsidRDefault="00687357" w:rsidP="00687357">
      <w:pPr>
        <w:spacing w:before="0" w:after="0"/>
      </w:pPr>
      <w:r w:rsidRPr="00687357">
        <w:t xml:space="preserve">      "store_id": "store_01",</w:t>
      </w:r>
    </w:p>
    <w:p w14:paraId="598DE1DD" w14:textId="77777777" w:rsidR="00687357" w:rsidRPr="00687357" w:rsidRDefault="00687357" w:rsidP="00687357">
      <w:pPr>
        <w:spacing w:before="0" w:after="0"/>
      </w:pPr>
      <w:r w:rsidRPr="00687357">
        <w:t xml:space="preserve">      "used_at": Timestamp</w:t>
      </w:r>
    </w:p>
    <w:p w14:paraId="331EC8D5" w14:textId="77777777" w:rsidR="00687357" w:rsidRPr="00687357" w:rsidRDefault="00687357" w:rsidP="00687357">
      <w:pPr>
        <w:spacing w:before="0" w:after="0"/>
      </w:pPr>
      <w:r w:rsidRPr="00687357">
        <w:t xml:space="preserve">    }</w:t>
      </w:r>
    </w:p>
    <w:p w14:paraId="3F0B5C49" w14:textId="77777777" w:rsidR="00687357" w:rsidRPr="00687357" w:rsidRDefault="00687357" w:rsidP="00687357">
      <w:pPr>
        <w:spacing w:before="0" w:after="0"/>
      </w:pPr>
      <w:r w:rsidRPr="00687357">
        <w:t xml:space="preserve">  ]</w:t>
      </w:r>
    </w:p>
    <w:p w14:paraId="31E02C3F" w14:textId="77777777" w:rsidR="00687357" w:rsidRDefault="00687357" w:rsidP="00687357">
      <w:pPr>
        <w:spacing w:before="0" w:after="0"/>
      </w:pPr>
      <w:r w:rsidRPr="00687357">
        <w:t>}</w:t>
      </w:r>
    </w:p>
    <w:p w14:paraId="6E64D257" w14:textId="77777777" w:rsidR="00687357" w:rsidRPr="00687357" w:rsidRDefault="00687357" w:rsidP="00687357">
      <w:pPr>
        <w:spacing w:before="0" w:after="0"/>
        <w:rPr>
          <w:rFonts w:hint="eastAsia"/>
        </w:rPr>
      </w:pPr>
    </w:p>
    <w:p w14:paraId="000E2A8F" w14:textId="77777777" w:rsidR="00687357" w:rsidRPr="00687357" w:rsidRDefault="00687357" w:rsidP="00687357">
      <w:pPr>
        <w:spacing w:before="0" w:after="0"/>
      </w:pPr>
      <w:r w:rsidRPr="00687357">
        <w:t xml:space="preserve">4. </w:t>
      </w:r>
      <w:r w:rsidRPr="00687357">
        <w:t>セキュリティルール仕様</w:t>
      </w:r>
      <w:r w:rsidRPr="00687357">
        <w:t xml:space="preserve"> (</w:t>
      </w:r>
      <w:proofErr w:type="spellStart"/>
      <w:r w:rsidRPr="00687357">
        <w:t>Firestore</w:t>
      </w:r>
      <w:proofErr w:type="spellEnd"/>
      <w:r w:rsidRPr="00687357">
        <w:t xml:space="preserve"> Security Rules)</w:t>
      </w:r>
    </w:p>
    <w:p w14:paraId="3A834FDF" w14:textId="77777777" w:rsidR="00687357" w:rsidRPr="00687357" w:rsidRDefault="00687357" w:rsidP="00687357">
      <w:pPr>
        <w:spacing w:before="0" w:after="0"/>
      </w:pPr>
      <w:r w:rsidRPr="00687357">
        <w:t>認証なし（匿名）での利便性と、悪意あるデータ改ざんを防止するためのセキュリティルール構成です。</w:t>
      </w:r>
    </w:p>
    <w:p w14:paraId="5A9BE006" w14:textId="77777777" w:rsidR="00687357" w:rsidRPr="00687357" w:rsidRDefault="00687357" w:rsidP="00687357">
      <w:pPr>
        <w:spacing w:before="0" w:after="0"/>
      </w:pPr>
      <w:r w:rsidRPr="00687357">
        <w:t>JavaScript</w:t>
      </w:r>
    </w:p>
    <w:p w14:paraId="28EE2EA2" w14:textId="77777777" w:rsidR="00687357" w:rsidRPr="00687357" w:rsidRDefault="00687357" w:rsidP="00687357">
      <w:pPr>
        <w:spacing w:before="0" w:after="0"/>
      </w:pPr>
      <w:r w:rsidRPr="00687357">
        <w:t>rules_version = '2';</w:t>
      </w:r>
    </w:p>
    <w:p w14:paraId="547FB845" w14:textId="77777777" w:rsidR="00687357" w:rsidRPr="00687357" w:rsidRDefault="00687357" w:rsidP="00687357">
      <w:pPr>
        <w:spacing w:before="0" w:after="0"/>
      </w:pPr>
      <w:r w:rsidRPr="00687357">
        <w:t>service cloud.firestore {</w:t>
      </w:r>
    </w:p>
    <w:p w14:paraId="42CD0A7B" w14:textId="77777777" w:rsidR="00687357" w:rsidRPr="00687357" w:rsidRDefault="00687357" w:rsidP="00687357">
      <w:pPr>
        <w:spacing w:before="0" w:after="0"/>
      </w:pPr>
      <w:r w:rsidRPr="00687357">
        <w:t xml:space="preserve">  match /databases/{database}/documents {</w:t>
      </w:r>
    </w:p>
    <w:p w14:paraId="4F17DB3D" w14:textId="77777777" w:rsidR="00687357" w:rsidRPr="00687357" w:rsidRDefault="00687357" w:rsidP="00687357">
      <w:pPr>
        <w:spacing w:before="0" w:after="0"/>
      </w:pPr>
    </w:p>
    <w:p w14:paraId="614282BB" w14:textId="77777777" w:rsidR="00687357" w:rsidRPr="00687357" w:rsidRDefault="00687357" w:rsidP="00687357">
      <w:pPr>
        <w:spacing w:before="0" w:after="0"/>
      </w:pPr>
      <w:r w:rsidRPr="00687357">
        <w:t xml:space="preserve">    // </w:t>
      </w:r>
      <w:r w:rsidRPr="00687357">
        <w:t>店舗情報</w:t>
      </w:r>
      <w:r w:rsidRPr="00687357">
        <w:t xml:space="preserve">: </w:t>
      </w:r>
      <w:r w:rsidRPr="00687357">
        <w:t>誰でも参照可能、追加・編集・削除可能</w:t>
      </w:r>
    </w:p>
    <w:p w14:paraId="4F9E3C64" w14:textId="77777777" w:rsidR="00687357" w:rsidRPr="00687357" w:rsidRDefault="00687357" w:rsidP="00687357">
      <w:pPr>
        <w:spacing w:before="0" w:after="0"/>
      </w:pPr>
      <w:r w:rsidRPr="00687357">
        <w:t xml:space="preserve">    match /stores/{storeId} {</w:t>
      </w:r>
    </w:p>
    <w:p w14:paraId="047F96DB" w14:textId="77777777" w:rsidR="00687357" w:rsidRPr="00687357" w:rsidRDefault="00687357" w:rsidP="00687357">
      <w:pPr>
        <w:spacing w:before="0" w:after="0"/>
      </w:pPr>
      <w:r w:rsidRPr="00687357">
        <w:t xml:space="preserve">      allow read: if true;</w:t>
      </w:r>
    </w:p>
    <w:p w14:paraId="2DCB10D3" w14:textId="77777777" w:rsidR="00687357" w:rsidRPr="00687357" w:rsidRDefault="00687357" w:rsidP="00687357">
      <w:pPr>
        <w:spacing w:before="0" w:after="0"/>
      </w:pPr>
      <w:r w:rsidRPr="00687357">
        <w:t xml:space="preserve">      allow write: if true;</w:t>
      </w:r>
    </w:p>
    <w:p w14:paraId="62512A25" w14:textId="77777777" w:rsidR="00687357" w:rsidRPr="00687357" w:rsidRDefault="00687357" w:rsidP="00687357">
      <w:pPr>
        <w:spacing w:before="0" w:after="0"/>
      </w:pPr>
      <w:r w:rsidRPr="00687357">
        <w:t xml:space="preserve">    }</w:t>
      </w:r>
    </w:p>
    <w:p w14:paraId="5ECAAFD2" w14:textId="77777777" w:rsidR="00687357" w:rsidRPr="00687357" w:rsidRDefault="00687357" w:rsidP="00687357">
      <w:pPr>
        <w:spacing w:before="0" w:after="0"/>
      </w:pPr>
    </w:p>
    <w:p w14:paraId="20C7F816" w14:textId="77777777" w:rsidR="00687357" w:rsidRPr="00687357" w:rsidRDefault="00687357" w:rsidP="00687357">
      <w:pPr>
        <w:spacing w:before="0" w:after="0"/>
      </w:pPr>
      <w:r w:rsidRPr="00687357">
        <w:t xml:space="preserve">    // </w:t>
      </w:r>
      <w:r w:rsidRPr="00687357">
        <w:t>シリアルコード情報</w:t>
      </w:r>
      <w:r w:rsidRPr="00687357">
        <w:t xml:space="preserve">: </w:t>
      </w:r>
      <w:r w:rsidRPr="00687357">
        <w:t>参照・作成・削除は可能</w:t>
      </w:r>
    </w:p>
    <w:p w14:paraId="328533F1" w14:textId="77777777" w:rsidR="00687357" w:rsidRPr="00687357" w:rsidRDefault="00687357" w:rsidP="00687357">
      <w:pPr>
        <w:spacing w:before="0" w:after="0"/>
      </w:pPr>
      <w:r w:rsidRPr="00687357">
        <w:t xml:space="preserve">    // </w:t>
      </w:r>
      <w:r w:rsidRPr="00687357">
        <w:t>更新</w:t>
      </w:r>
      <w:r w:rsidRPr="00687357">
        <w:t>(update)</w:t>
      </w:r>
      <w:r w:rsidRPr="00687357">
        <w:t>はクーポン利用</w:t>
      </w:r>
      <w:r w:rsidRPr="00687357">
        <w:t>(used_stores)</w:t>
      </w:r>
      <w:r w:rsidRPr="00687357">
        <w:t>、お気に入り</w:t>
      </w:r>
      <w:r w:rsidRPr="00687357">
        <w:t>(favorites)</w:t>
      </w:r>
      <w:r w:rsidRPr="00687357">
        <w:t>、初回認証日時</w:t>
      </w:r>
      <w:r w:rsidRPr="00687357">
        <w:t>(activated_at, expires_at)</w:t>
      </w:r>
      <w:r w:rsidRPr="00687357">
        <w:t>のみ許可</w:t>
      </w:r>
    </w:p>
    <w:p w14:paraId="3B26771F" w14:textId="77777777" w:rsidR="00687357" w:rsidRPr="00687357" w:rsidRDefault="00687357" w:rsidP="00687357">
      <w:pPr>
        <w:spacing w:before="0" w:after="0"/>
      </w:pPr>
      <w:r w:rsidRPr="00687357">
        <w:t xml:space="preserve">    match /codes/{codeId} {</w:t>
      </w:r>
    </w:p>
    <w:p w14:paraId="4DB4C08B" w14:textId="77777777" w:rsidR="00687357" w:rsidRPr="00687357" w:rsidRDefault="00687357" w:rsidP="00687357">
      <w:pPr>
        <w:spacing w:before="0" w:after="0"/>
      </w:pPr>
      <w:r w:rsidRPr="00687357">
        <w:t xml:space="preserve">      allow read: if true;</w:t>
      </w:r>
    </w:p>
    <w:p w14:paraId="2A4B7DFF" w14:textId="77777777" w:rsidR="00687357" w:rsidRPr="00687357" w:rsidRDefault="00687357" w:rsidP="00687357">
      <w:pPr>
        <w:spacing w:before="0" w:after="0"/>
      </w:pPr>
      <w:r w:rsidRPr="00687357">
        <w:t xml:space="preserve">      allow create, delete: if true;</w:t>
      </w:r>
    </w:p>
    <w:p w14:paraId="2D2D6FE3" w14:textId="77777777" w:rsidR="00687357" w:rsidRPr="00687357" w:rsidRDefault="00687357" w:rsidP="00687357">
      <w:pPr>
        <w:spacing w:before="0" w:after="0"/>
      </w:pPr>
      <w:r w:rsidRPr="00687357">
        <w:t xml:space="preserve">      allow update: if request.resource.data.diff(resource.data).affectedKeys().hasOnly(['used_stores', 'favorites', 'activated_at', 'expires_at']);</w:t>
      </w:r>
    </w:p>
    <w:p w14:paraId="432A1F8C" w14:textId="77777777" w:rsidR="00687357" w:rsidRPr="00687357" w:rsidRDefault="00687357" w:rsidP="00687357">
      <w:pPr>
        <w:spacing w:before="0" w:after="0"/>
      </w:pPr>
      <w:r w:rsidRPr="00687357">
        <w:lastRenderedPageBreak/>
        <w:t xml:space="preserve">    }</w:t>
      </w:r>
    </w:p>
    <w:p w14:paraId="42090DA9" w14:textId="77777777" w:rsidR="00687357" w:rsidRPr="00687357" w:rsidRDefault="00687357" w:rsidP="00687357">
      <w:pPr>
        <w:spacing w:before="0" w:after="0"/>
      </w:pPr>
    </w:p>
    <w:p w14:paraId="705DD107" w14:textId="77777777" w:rsidR="00687357" w:rsidRPr="00687357" w:rsidRDefault="00687357" w:rsidP="00687357">
      <w:pPr>
        <w:spacing w:before="0" w:after="0"/>
      </w:pPr>
      <w:r w:rsidRPr="00687357">
        <w:t xml:space="preserve">  }</w:t>
      </w:r>
    </w:p>
    <w:p w14:paraId="5A28E211" w14:textId="77777777" w:rsidR="00687357" w:rsidRPr="00687357" w:rsidRDefault="00687357" w:rsidP="00687357">
      <w:pPr>
        <w:spacing w:before="0" w:after="0"/>
      </w:pPr>
      <w:r w:rsidRPr="00687357">
        <w:t>}</w:t>
      </w:r>
    </w:p>
    <w:p w14:paraId="75706C1F" w14:textId="6D758EFF" w:rsidR="009F5E2B" w:rsidRDefault="009F5E2B" w:rsidP="00687357">
      <w:pPr>
        <w:spacing w:before="0" w:after="0"/>
      </w:pPr>
    </w:p>
    <w:sectPr w:rsidR="009F5E2B" w:rsidSect="00687357">
      <w:footerReference w:type="default" r:id="rId9"/>
      <w:footerReference w:type="first" r:id="rId10"/>
      <w:pgSz w:w="11907" w:h="16839" w:code="9"/>
      <w:pgMar w:top="1901" w:right="1008" w:bottom="1440" w:left="1008" w:header="720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09638" w14:textId="77777777" w:rsidR="00674598" w:rsidRDefault="00674598">
      <w:pPr>
        <w:spacing w:before="0" w:after="0" w:line="240" w:lineRule="auto"/>
      </w:pPr>
      <w:r>
        <w:separator/>
      </w:r>
    </w:p>
    <w:p w14:paraId="2BBFBB5D" w14:textId="77777777" w:rsidR="00674598" w:rsidRDefault="00674598"/>
  </w:endnote>
  <w:endnote w:type="continuationSeparator" w:id="0">
    <w:p w14:paraId="55CAEC46" w14:textId="77777777" w:rsidR="00674598" w:rsidRDefault="00674598">
      <w:pPr>
        <w:spacing w:before="0" w:after="0" w:line="240" w:lineRule="auto"/>
      </w:pPr>
      <w:r>
        <w:continuationSeparator/>
      </w:r>
    </w:p>
    <w:p w14:paraId="64D72ACB" w14:textId="77777777" w:rsidR="00674598" w:rsidRDefault="006745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078DE" w14:textId="77777777" w:rsidR="00D4304F" w:rsidRDefault="00D651B9">
        <w:pPr>
          <w:pStyle w:val="af5"/>
        </w:pPr>
        <w:r>
          <w:rPr>
            <w:lang w:val="ja-JP" w:bidi="ja-JP"/>
          </w:rPr>
          <w:fldChar w:fldCharType="begin"/>
        </w:r>
        <w:r>
          <w:rPr>
            <w:lang w:val="ja-JP" w:bidi="ja-JP"/>
          </w:rPr>
          <w:instrText xml:space="preserve"> PAGE   \* MERGEFORMAT </w:instrText>
        </w:r>
        <w:r>
          <w:rPr>
            <w:lang w:val="ja-JP" w:bidi="ja-JP"/>
          </w:rPr>
          <w:fldChar w:fldCharType="separate"/>
        </w:r>
        <w:r w:rsidR="006E6862">
          <w:rPr>
            <w:noProof/>
            <w:lang w:val="ja-JP" w:bidi="ja-JP"/>
          </w:rPr>
          <w:t>0</w:t>
        </w:r>
        <w:r>
          <w:rPr>
            <w:noProof/>
            <w:lang w:val="ja-JP" w:bidi="ja-JP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9AC2C" w14:textId="77777777" w:rsidR="00D4304F" w:rsidRDefault="00000000">
    <w:pPr>
      <w:pStyle w:val="af5"/>
    </w:pPr>
    <w:sdt>
      <w:sdtPr>
        <w:alias w:val="住所 | 郵便番号、都道府県、市区町村、番地:"/>
        <w:tag w:val="住所 | 郵便番号、都道府県、市区町村、番地:"/>
        <w:id w:val="7803617"/>
        <w:placeholder/>
        <w:temporary/>
        <w:showingPlcHdr/>
        <w15:appearance w15:val="hidden"/>
      </w:sdtPr>
      <w:sdtContent>
        <w:r w:rsidR="006E6862">
          <w:rPr>
            <w:lang w:val="ja-JP" w:bidi="ja-JP"/>
          </w:rPr>
          <w:t>住所</w:t>
        </w:r>
        <w:r w:rsidR="006E6862">
          <w:rPr>
            <w:lang w:val="ja-JP" w:bidi="ja-JP"/>
          </w:rPr>
          <w:t xml:space="preserve"> | </w:t>
        </w:r>
        <w:r w:rsidR="006E6862">
          <w:rPr>
            <w:lang w:val="ja-JP" w:bidi="ja-JP"/>
          </w:rPr>
          <w:t>郵便番号、都道府県、市区町村、番地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1B14E" w14:textId="77777777" w:rsidR="00674598" w:rsidRDefault="00674598">
      <w:pPr>
        <w:spacing w:before="0" w:after="0" w:line="240" w:lineRule="auto"/>
      </w:pPr>
      <w:r>
        <w:separator/>
      </w:r>
    </w:p>
    <w:p w14:paraId="118BC785" w14:textId="77777777" w:rsidR="00674598" w:rsidRDefault="00674598"/>
  </w:footnote>
  <w:footnote w:type="continuationSeparator" w:id="0">
    <w:p w14:paraId="3E93450F" w14:textId="77777777" w:rsidR="00674598" w:rsidRDefault="00674598">
      <w:pPr>
        <w:spacing w:before="0" w:after="0" w:line="240" w:lineRule="auto"/>
      </w:pPr>
      <w:r>
        <w:continuationSeparator/>
      </w:r>
    </w:p>
    <w:p w14:paraId="32CD1D1A" w14:textId="77777777" w:rsidR="00674598" w:rsidRDefault="006745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C2CED"/>
    <w:multiLevelType w:val="multilevel"/>
    <w:tmpl w:val="940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27CD7"/>
    <w:multiLevelType w:val="multilevel"/>
    <w:tmpl w:val="274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B5103"/>
    <w:multiLevelType w:val="hybridMultilevel"/>
    <w:tmpl w:val="AD0AC416"/>
    <w:lvl w:ilvl="0" w:tplc="1A6C1D10">
      <w:start w:val="1"/>
      <w:numFmt w:val="decimal"/>
      <w:pStyle w:val="a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B0429F5"/>
    <w:multiLevelType w:val="multilevel"/>
    <w:tmpl w:val="04090023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EC1F59"/>
    <w:multiLevelType w:val="multilevel"/>
    <w:tmpl w:val="8490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A5131"/>
    <w:multiLevelType w:val="hybridMultilevel"/>
    <w:tmpl w:val="377E24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0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50A65"/>
    <w:multiLevelType w:val="multilevel"/>
    <w:tmpl w:val="F09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CB5C79"/>
    <w:multiLevelType w:val="multilevel"/>
    <w:tmpl w:val="8FF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C4CC9"/>
    <w:multiLevelType w:val="multilevel"/>
    <w:tmpl w:val="E458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F5312"/>
    <w:multiLevelType w:val="multilevel"/>
    <w:tmpl w:val="333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3088D"/>
    <w:multiLevelType w:val="multilevel"/>
    <w:tmpl w:val="942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F58EE"/>
    <w:multiLevelType w:val="multilevel"/>
    <w:tmpl w:val="C0B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91F97"/>
    <w:multiLevelType w:val="multilevel"/>
    <w:tmpl w:val="4AB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61C5D"/>
    <w:multiLevelType w:val="hybridMultilevel"/>
    <w:tmpl w:val="9F4A8688"/>
    <w:lvl w:ilvl="0" w:tplc="ABE84DA8">
      <w:start w:val="1"/>
      <w:numFmt w:val="bullet"/>
      <w:pStyle w:val="a0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B76642"/>
    <w:multiLevelType w:val="hybridMultilevel"/>
    <w:tmpl w:val="9A4A96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num w:numId="1" w16cid:durableId="417099328">
    <w:abstractNumId w:val="9"/>
  </w:num>
  <w:num w:numId="2" w16cid:durableId="1685086713">
    <w:abstractNumId w:val="16"/>
  </w:num>
  <w:num w:numId="3" w16cid:durableId="548568866">
    <w:abstractNumId w:val="8"/>
  </w:num>
  <w:num w:numId="4" w16cid:durableId="411512832">
    <w:abstractNumId w:val="20"/>
  </w:num>
  <w:num w:numId="5" w16cid:durableId="1339117016">
    <w:abstractNumId w:val="17"/>
  </w:num>
  <w:num w:numId="6" w16cid:durableId="771777195">
    <w:abstractNumId w:val="22"/>
  </w:num>
  <w:num w:numId="7" w16cid:durableId="569998727">
    <w:abstractNumId w:val="12"/>
  </w:num>
  <w:num w:numId="8" w16cid:durableId="2070299308">
    <w:abstractNumId w:val="29"/>
  </w:num>
  <w:num w:numId="9" w16cid:durableId="460417689">
    <w:abstractNumId w:val="13"/>
  </w:num>
  <w:num w:numId="10" w16cid:durableId="653459757">
    <w:abstractNumId w:val="15"/>
  </w:num>
  <w:num w:numId="11" w16cid:durableId="1976056754">
    <w:abstractNumId w:val="14"/>
  </w:num>
  <w:num w:numId="12" w16cid:durableId="1267618916">
    <w:abstractNumId w:val="7"/>
  </w:num>
  <w:num w:numId="13" w16cid:durableId="317616309">
    <w:abstractNumId w:val="6"/>
  </w:num>
  <w:num w:numId="14" w16cid:durableId="1546528982">
    <w:abstractNumId w:val="5"/>
  </w:num>
  <w:num w:numId="15" w16cid:durableId="1816025185">
    <w:abstractNumId w:val="4"/>
  </w:num>
  <w:num w:numId="16" w16cid:durableId="1883135357">
    <w:abstractNumId w:val="3"/>
  </w:num>
  <w:num w:numId="17" w16cid:durableId="537014329">
    <w:abstractNumId w:val="2"/>
  </w:num>
  <w:num w:numId="18" w16cid:durableId="1730421857">
    <w:abstractNumId w:val="1"/>
  </w:num>
  <w:num w:numId="19" w16cid:durableId="46102451">
    <w:abstractNumId w:val="0"/>
  </w:num>
  <w:num w:numId="20" w16cid:durableId="1347974964">
    <w:abstractNumId w:val="29"/>
  </w:num>
  <w:num w:numId="21" w16cid:durableId="469059750">
    <w:abstractNumId w:val="21"/>
  </w:num>
  <w:num w:numId="22" w16cid:durableId="1324775528">
    <w:abstractNumId w:val="23"/>
  </w:num>
  <w:num w:numId="23" w16cid:durableId="17585380">
    <w:abstractNumId w:val="10"/>
  </w:num>
  <w:num w:numId="24" w16cid:durableId="280889192">
    <w:abstractNumId w:val="28"/>
  </w:num>
  <w:num w:numId="25" w16cid:durableId="1788545126">
    <w:abstractNumId w:val="26"/>
  </w:num>
  <w:num w:numId="26" w16cid:durableId="1147042605">
    <w:abstractNumId w:val="24"/>
  </w:num>
  <w:num w:numId="27" w16cid:durableId="1955364734">
    <w:abstractNumId w:val="18"/>
  </w:num>
  <w:num w:numId="28" w16cid:durableId="1591234157">
    <w:abstractNumId w:val="27"/>
  </w:num>
  <w:num w:numId="29" w16cid:durableId="320933234">
    <w:abstractNumId w:val="25"/>
  </w:num>
  <w:num w:numId="30" w16cid:durableId="98648695">
    <w:abstractNumId w:val="11"/>
  </w:num>
  <w:num w:numId="31" w16cid:durableId="1841115055">
    <w:abstractNumId w:val="30"/>
  </w:num>
  <w:num w:numId="32" w16cid:durableId="13597430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57"/>
    <w:rsid w:val="0000795A"/>
    <w:rsid w:val="00190D7A"/>
    <w:rsid w:val="00227DF5"/>
    <w:rsid w:val="002D22E0"/>
    <w:rsid w:val="003008EC"/>
    <w:rsid w:val="003112E5"/>
    <w:rsid w:val="00674598"/>
    <w:rsid w:val="00687357"/>
    <w:rsid w:val="006E6862"/>
    <w:rsid w:val="0075074C"/>
    <w:rsid w:val="0075279C"/>
    <w:rsid w:val="00914254"/>
    <w:rsid w:val="009F5E2B"/>
    <w:rsid w:val="00B71C13"/>
    <w:rsid w:val="00C52FC2"/>
    <w:rsid w:val="00D4304F"/>
    <w:rsid w:val="00D651B9"/>
    <w:rsid w:val="00E53907"/>
    <w:rsid w:val="00EC0F68"/>
    <w:rsid w:val="00EC5313"/>
    <w:rsid w:val="00F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E879A4"/>
  <w15:chartTrackingRefBased/>
  <w15:docId w15:val="{C173CAF0-5496-4D47-9E32-71BFBD9C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5313"/>
    <w:rPr>
      <w:color w:val="595959" w:themeColor="text1" w:themeTint="A6"/>
    </w:rPr>
  </w:style>
  <w:style w:type="paragraph" w:styleId="1">
    <w:name w:val="heading 1"/>
    <w:basedOn w:val="a1"/>
    <w:link w:val="10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2">
    <w:name w:val="heading 2"/>
    <w:basedOn w:val="a1"/>
    <w:link w:val="20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87357"/>
    <w:pPr>
      <w:keepNext/>
      <w:ind w:leftChars="400" w:left="400"/>
      <w:outlineLvl w:val="3"/>
    </w:pPr>
    <w:rPr>
      <w:b/>
      <w:bCs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3-1">
    <w:name w:val="List Table 3 Accent 1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a5">
    <w:name w:val="Title"/>
    <w:basedOn w:val="a1"/>
    <w:next w:val="a1"/>
    <w:link w:val="a6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a6">
    <w:name w:val="表題 (文字)"/>
    <w:basedOn w:val="a2"/>
    <w:link w:val="a5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a7">
    <w:name w:val="Subtitle"/>
    <w:basedOn w:val="a1"/>
    <w:next w:val="a1"/>
    <w:link w:val="a8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caps/>
      <w:sz w:val="40"/>
      <w:szCs w:val="22"/>
    </w:rPr>
  </w:style>
  <w:style w:type="character" w:customStyle="1" w:styleId="10">
    <w:name w:val="見出し 1 (文字)"/>
    <w:basedOn w:val="a2"/>
    <w:link w:val="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20">
    <w:name w:val="見出し 2 (文字)"/>
    <w:basedOn w:val="a2"/>
    <w:link w:val="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a0">
    <w:name w:val="List Bullet"/>
    <w:basedOn w:val="a1"/>
    <w:uiPriority w:val="31"/>
    <w:qFormat/>
    <w:pPr>
      <w:numPr>
        <w:numId w:val="8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spacing w:before="0" w:after="0" w:line="240" w:lineRule="auto"/>
    </w:pPr>
  </w:style>
  <w:style w:type="character" w:customStyle="1" w:styleId="aa">
    <w:name w:val="ヘッダー (文字)"/>
    <w:basedOn w:val="a2"/>
    <w:link w:val="a9"/>
    <w:uiPriority w:val="99"/>
  </w:style>
  <w:style w:type="paragraph" w:styleId="21">
    <w:name w:val="Intense Quote"/>
    <w:basedOn w:val="a1"/>
    <w:next w:val="a1"/>
    <w:link w:val="22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ab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">
    <w:name w:val="ビジネス文書"/>
    <w:basedOn w:val="a3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a8">
    <w:name w:val="副題 (文字)"/>
    <w:basedOn w:val="a2"/>
    <w:link w:val="a7"/>
    <w:uiPriority w:val="11"/>
    <w:semiHidden/>
    <w:rPr>
      <w:rFonts w:eastAsiaTheme="minorEastAsia"/>
      <w:caps/>
      <w:sz w:val="40"/>
      <w:szCs w:val="22"/>
    </w:rPr>
  </w:style>
  <w:style w:type="character" w:customStyle="1" w:styleId="70">
    <w:name w:val="見出し 7 (文字)"/>
    <w:basedOn w:val="a2"/>
    <w:link w:val="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80">
    <w:name w:val="見出し 8 (文字)"/>
    <w:basedOn w:val="a2"/>
    <w:link w:val="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90">
    <w:name w:val="見出し 9 (文字)"/>
    <w:basedOn w:val="a2"/>
    <w:link w:val="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ad">
    <w:name w:val="Subtle Emphasis"/>
    <w:basedOn w:val="a2"/>
    <w:uiPriority w:val="19"/>
    <w:semiHidden/>
    <w:unhideWhenUsed/>
    <w:qFormat/>
    <w:rPr>
      <w:i/>
      <w:iCs/>
      <w:color w:val="0072C6" w:themeColor="accent1"/>
    </w:rPr>
  </w:style>
  <w:style w:type="character" w:styleId="ae">
    <w:name w:val="Emphasis"/>
    <w:basedOn w:val="a2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23">
    <w:name w:val="Intense Emphasis"/>
    <w:basedOn w:val="a2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af">
    <w:name w:val="Strong"/>
    <w:basedOn w:val="a2"/>
    <w:uiPriority w:val="22"/>
    <w:semiHidden/>
    <w:unhideWhenUsed/>
    <w:qFormat/>
    <w:rPr>
      <w:b/>
      <w:bCs/>
      <w:color w:val="0072C6" w:themeColor="accent1"/>
    </w:rPr>
  </w:style>
  <w:style w:type="character" w:styleId="af0">
    <w:name w:val="Subtle Reference"/>
    <w:basedOn w:val="a2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24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af1">
    <w:name w:val="Book Title"/>
    <w:basedOn w:val="a2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af2">
    <w:name w:val="caption"/>
    <w:basedOn w:val="a1"/>
    <w:next w:val="a1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af3">
    <w:name w:val="TOC Heading"/>
    <w:basedOn w:val="1"/>
    <w:next w:val="a1"/>
    <w:uiPriority w:val="39"/>
    <w:unhideWhenUsed/>
    <w:qFormat/>
    <w:pPr>
      <w:spacing w:after="0" w:line="360" w:lineRule="auto"/>
      <w:outlineLvl w:val="9"/>
    </w:pPr>
    <w:rPr>
      <w:sz w:val="84"/>
    </w:rPr>
  </w:style>
  <w:style w:type="character" w:styleId="af4">
    <w:name w:val="Placeholder Text"/>
    <w:basedOn w:val="a2"/>
    <w:uiPriority w:val="99"/>
    <w:semiHidden/>
    <w:rsid w:val="00EC0F68"/>
    <w:rPr>
      <w:color w:val="595959" w:themeColor="text1" w:themeTint="A6"/>
    </w:rPr>
  </w:style>
  <w:style w:type="paragraph" w:styleId="af5">
    <w:name w:val="footer"/>
    <w:basedOn w:val="a1"/>
    <w:link w:val="af6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af6">
    <w:name w:val="フッター (文字)"/>
    <w:basedOn w:val="a2"/>
    <w:link w:val="af5"/>
    <w:uiPriority w:val="99"/>
    <w:rPr>
      <w:color w:val="FFFFFF" w:themeColor="background1"/>
      <w:shd w:val="clear" w:color="auto" w:fill="0072C6" w:themeFill="accent1"/>
    </w:rPr>
  </w:style>
  <w:style w:type="paragraph" w:styleId="af7">
    <w:name w:val="Quote"/>
    <w:basedOn w:val="a1"/>
    <w:next w:val="a1"/>
    <w:link w:val="af8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af8">
    <w:name w:val="引用文 (文字)"/>
    <w:basedOn w:val="a2"/>
    <w:link w:val="af7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22">
    <w:name w:val="引用文 2 (文字)"/>
    <w:basedOn w:val="a2"/>
    <w:link w:val="21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30">
    <w:name w:val="見出し 3 (文字)"/>
    <w:basedOn w:val="a2"/>
    <w:link w:val="3"/>
    <w:uiPriority w:val="9"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a">
    <w:name w:val="List Number"/>
    <w:basedOn w:val="a1"/>
    <w:uiPriority w:val="32"/>
    <w:qFormat/>
    <w:pPr>
      <w:numPr>
        <w:numId w:val="7"/>
      </w:numPr>
      <w:contextualSpacing/>
    </w:pPr>
  </w:style>
  <w:style w:type="character" w:customStyle="1" w:styleId="60">
    <w:name w:val="見出し 6 (文字)"/>
    <w:basedOn w:val="a2"/>
    <w:link w:val="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af9">
    <w:name w:val="Balloon Text"/>
    <w:basedOn w:val="a1"/>
    <w:link w:val="afa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afa">
    <w:name w:val="吹き出し (文字)"/>
    <w:basedOn w:val="a2"/>
    <w:link w:val="af9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31">
    <w:name w:val="Body Text 3"/>
    <w:basedOn w:val="a1"/>
    <w:link w:val="32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32">
    <w:name w:val="本文 3 (文字)"/>
    <w:basedOn w:val="a2"/>
    <w:link w:val="31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afb">
    <w:name w:val="annotation reference"/>
    <w:basedOn w:val="a2"/>
    <w:uiPriority w:val="99"/>
    <w:semiHidden/>
    <w:unhideWhenUsed/>
    <w:rsid w:val="00FB431B"/>
    <w:rPr>
      <w:sz w:val="22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afd">
    <w:name w:val="コメント文字列 (文字)"/>
    <w:basedOn w:val="a2"/>
    <w:link w:val="afc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B431B"/>
    <w:rPr>
      <w:b/>
      <w:bCs/>
    </w:rPr>
  </w:style>
  <w:style w:type="character" w:customStyle="1" w:styleId="aff">
    <w:name w:val="コメント内容 (文字)"/>
    <w:basedOn w:val="afd"/>
    <w:link w:val="afe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aff1">
    <w:name w:val="見出しマップ (文字)"/>
    <w:basedOn w:val="a2"/>
    <w:link w:val="aff0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aff3">
    <w:name w:val="文末脚注文字列 (文字)"/>
    <w:basedOn w:val="a2"/>
    <w:link w:val="aff2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ff4">
    <w:name w:val="envelope return"/>
    <w:basedOn w:val="a1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aff5">
    <w:name w:val="footnote text"/>
    <w:basedOn w:val="a1"/>
    <w:link w:val="aff6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aff6">
    <w:name w:val="脚注文字列 (文字)"/>
    <w:basedOn w:val="a2"/>
    <w:link w:val="aff5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">
    <w:name w:val="HTML Code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2">
    <w:name w:val="HTML 書式付き (文字)"/>
    <w:basedOn w:val="a2"/>
    <w:link w:val="HTML1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3">
    <w:name w:val="HTML Typewriter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aff7">
    <w:name w:val="macro"/>
    <w:link w:val="aff8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aff8">
    <w:name w:val="マクロ文字列 (文字)"/>
    <w:basedOn w:val="a2"/>
    <w:link w:val="aff7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aff9">
    <w:name w:val="Plain Text"/>
    <w:basedOn w:val="a1"/>
    <w:link w:val="affa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affa">
    <w:name w:val="書式なし (文字)"/>
    <w:basedOn w:val="a2"/>
    <w:link w:val="aff9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33">
    <w:name w:val="Body Text Indent 3"/>
    <w:basedOn w:val="a1"/>
    <w:link w:val="34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34">
    <w:name w:val="本文インデント 3 (文字)"/>
    <w:basedOn w:val="a2"/>
    <w:link w:val="33"/>
    <w:uiPriority w:val="99"/>
    <w:semiHidden/>
    <w:rsid w:val="00EC0F68"/>
    <w:rPr>
      <w:color w:val="595959" w:themeColor="text1" w:themeTint="A6"/>
      <w:sz w:val="22"/>
      <w:szCs w:val="16"/>
    </w:rPr>
  </w:style>
  <w:style w:type="paragraph" w:styleId="affb">
    <w:name w:val="No Spacing"/>
    <w:link w:val="affc"/>
    <w:uiPriority w:val="1"/>
    <w:qFormat/>
    <w:rsid w:val="00687357"/>
    <w:pPr>
      <w:spacing w:before="0" w:after="0" w:line="240" w:lineRule="auto"/>
    </w:pPr>
    <w:rPr>
      <w:color w:val="auto"/>
      <w:sz w:val="22"/>
      <w:szCs w:val="22"/>
    </w:rPr>
  </w:style>
  <w:style w:type="character" w:customStyle="1" w:styleId="affc">
    <w:name w:val="行間詰め (文字)"/>
    <w:basedOn w:val="a2"/>
    <w:link w:val="affb"/>
    <w:uiPriority w:val="1"/>
    <w:rsid w:val="00687357"/>
    <w:rPr>
      <w:color w:val="auto"/>
      <w:sz w:val="22"/>
      <w:szCs w:val="22"/>
    </w:rPr>
  </w:style>
  <w:style w:type="paragraph" w:styleId="11">
    <w:name w:val="toc 1"/>
    <w:basedOn w:val="a1"/>
    <w:next w:val="a1"/>
    <w:autoRedefine/>
    <w:uiPriority w:val="39"/>
    <w:unhideWhenUsed/>
    <w:rsid w:val="00687357"/>
  </w:style>
  <w:style w:type="paragraph" w:styleId="25">
    <w:name w:val="toc 2"/>
    <w:basedOn w:val="a1"/>
    <w:next w:val="a1"/>
    <w:autoRedefine/>
    <w:uiPriority w:val="39"/>
    <w:unhideWhenUsed/>
    <w:rsid w:val="00687357"/>
    <w:pPr>
      <w:ind w:leftChars="100" w:left="240"/>
    </w:pPr>
  </w:style>
  <w:style w:type="character" w:styleId="affd">
    <w:name w:val="Hyperlink"/>
    <w:basedOn w:val="a2"/>
    <w:uiPriority w:val="99"/>
    <w:unhideWhenUsed/>
    <w:rsid w:val="00687357"/>
    <w:rPr>
      <w:color w:val="0072C6" w:themeColor="hyperlink"/>
      <w:u w:val="single"/>
    </w:rPr>
  </w:style>
  <w:style w:type="character" w:customStyle="1" w:styleId="40">
    <w:name w:val="見出し 4 (文字)"/>
    <w:basedOn w:val="a2"/>
    <w:link w:val="4"/>
    <w:uiPriority w:val="9"/>
    <w:semiHidden/>
    <w:rsid w:val="00687357"/>
    <w:rPr>
      <w:b/>
      <w:bCs/>
      <w:color w:val="595959" w:themeColor="text1" w:themeTint="A6"/>
    </w:rPr>
  </w:style>
  <w:style w:type="paragraph" w:styleId="35">
    <w:name w:val="toc 3"/>
    <w:basedOn w:val="a1"/>
    <w:next w:val="a1"/>
    <w:autoRedefine/>
    <w:uiPriority w:val="39"/>
    <w:unhideWhenUsed/>
    <w:rsid w:val="00687357"/>
    <w:pPr>
      <w:ind w:leftChars="200" w:left="480"/>
    </w:pPr>
  </w:style>
  <w:style w:type="paragraph" w:styleId="affe">
    <w:name w:val="List Paragraph"/>
    <w:basedOn w:val="a1"/>
    <w:uiPriority w:val="34"/>
    <w:unhideWhenUsed/>
    <w:qFormat/>
    <w:rsid w:val="0091425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0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1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1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8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2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5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2399;&#12540;&#21531;\AppData\Roaming\Microsoft\Templates\&#12499;&#12472;&#12493;&#12473;&#25991;&#26360;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66E562-502F-402A-A8E3-87D822F45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ビジネス文書.dotx</Template>
  <TotalTime>15</TotalTime>
  <Pages>9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小野めぐり珈琲バッグ 　デジタルパスポート　　　システム仕様書</dc:title>
  <dc:subject>システム仕様書</dc:subject>
  <dc:creator>西　祐貴</dc:creator>
  <cp:keywords/>
  <dc:description/>
  <cp:lastModifiedBy>はー君</cp:lastModifiedBy>
  <cp:revision>2</cp:revision>
  <dcterms:created xsi:type="dcterms:W3CDTF">2026-10-23T14:50:00Z</dcterms:created>
  <dcterms:modified xsi:type="dcterms:W3CDTF">2026-10-23T15:05:00Z</dcterms:modified>
</cp:coreProperties>
</file>